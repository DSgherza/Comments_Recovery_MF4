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asemplice4"/>
        <w:tblpPr w:leftFromText="142" w:rightFromText="142" w:vertAnchor="page" w:tblpY="1282"/>
        <w:tblW w:w="5492" w:type="dxa"/>
        <w:tblLayout w:type="fixed"/>
        <w:tblLook w:val="04A0" w:firstRow="1" w:lastRow="0" w:firstColumn="1" w:lastColumn="0" w:noHBand="0" w:noVBand="1"/>
      </w:tblPr>
      <w:tblGrid>
        <w:gridCol w:w="1156"/>
        <w:gridCol w:w="1468"/>
        <w:gridCol w:w="1106"/>
        <w:gridCol w:w="832"/>
        <w:gridCol w:w="930"/>
      </w:tblGrid>
      <w:tr w:rsidR="00F15EDD" w14:paraId="53FC5C48" w14:textId="77777777" w:rsidTr="002E78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  <w:vAlign w:val="center"/>
          </w:tcPr>
          <w:p w14:paraId="08F14997" w14:textId="77777777" w:rsidR="00F15EDD" w:rsidRPr="007D215B" w:rsidRDefault="00F15EDD" w:rsidP="00224B4C">
            <w:pPr>
              <w:pStyle w:val="Titolo1"/>
              <w:spacing w:line="259" w:lineRule="auto"/>
              <w:rPr>
                <w:rFonts w:ascii="Allumi Pro" w:hAnsi="Allumi Pro"/>
                <w:b/>
                <w:bCs w:val="0"/>
                <w:noProof/>
                <w:sz w:val="16"/>
                <w:szCs w:val="16"/>
                <w:lang w:val="it-IT"/>
              </w:rPr>
            </w:pPr>
            <w:r w:rsidRPr="007D215B">
              <w:rPr>
                <w:rFonts w:ascii="Allumi Pro" w:hAnsi="Allumi Pro"/>
                <w:b/>
                <w:noProof/>
                <w:sz w:val="16"/>
                <w:szCs w:val="16"/>
                <w:lang w:val="it-IT"/>
              </w:rPr>
              <w:t>Test Date</w:t>
            </w:r>
          </w:p>
        </w:tc>
        <w:tc>
          <w:tcPr>
            <w:tcW w:w="4336" w:type="dxa"/>
            <w:gridSpan w:val="4"/>
            <w:vAlign w:val="center"/>
          </w:tcPr>
          <w:p w14:paraId="2BA0D446" w14:textId="77777777" w:rsidR="00F15EDD" w:rsidRPr="00A218CB" w:rsidRDefault="00F15EDD" w:rsidP="00224B4C">
            <w:pPr>
              <w:pStyle w:val="Titolo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noProof/>
                <w:sz w:val="14"/>
                <w:szCs w:val="14"/>
                <w:lang w:val="fr-FR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{{Date}}</w:t>
            </w:r>
          </w:p>
        </w:tc>
      </w:tr>
      <w:tr w:rsidR="00F15EDD" w14:paraId="5F8BBB90" w14:textId="77777777" w:rsidTr="002E7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  <w:vAlign w:val="center"/>
          </w:tcPr>
          <w:p w14:paraId="136D05FF" w14:textId="77777777" w:rsidR="00F15EDD" w:rsidRPr="007D215B" w:rsidRDefault="00F15EDD" w:rsidP="00224B4C">
            <w:pPr>
              <w:pStyle w:val="Titolo1"/>
              <w:spacing w:line="259" w:lineRule="auto"/>
              <w:rPr>
                <w:b/>
                <w:bCs w:val="0"/>
                <w:noProof/>
                <w:sz w:val="16"/>
                <w:szCs w:val="16"/>
                <w:lang w:val="it-IT"/>
              </w:rPr>
            </w:pPr>
            <w:r w:rsidRPr="007D215B">
              <w:rPr>
                <w:rFonts w:ascii="Allumi Pro" w:hAnsi="Allumi Pro"/>
                <w:b/>
                <w:noProof/>
                <w:sz w:val="16"/>
                <w:szCs w:val="16"/>
                <w:lang w:val="it-IT"/>
              </w:rPr>
              <w:t>Vehicle</w:t>
            </w:r>
          </w:p>
        </w:tc>
        <w:tc>
          <w:tcPr>
            <w:tcW w:w="3406" w:type="dxa"/>
            <w:gridSpan w:val="3"/>
            <w:vAlign w:val="center"/>
          </w:tcPr>
          <w:p w14:paraId="588BBC89" w14:textId="77777777" w:rsidR="00F15EDD" w:rsidRPr="00A218CB" w:rsidRDefault="00F15EDD" w:rsidP="00224B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lumi Pro" w:hAnsi="Allumi Pro"/>
                <w:color w:val="000000" w:themeColor="text1"/>
                <w:sz w:val="14"/>
                <w:szCs w:val="14"/>
                <w:lang w:val="it-IT"/>
              </w:rPr>
            </w:pPr>
            <w:r w:rsidRPr="00A218CB">
              <w:rPr>
                <w:rFonts w:ascii="Allumi Pro" w:hAnsi="Allumi Pro"/>
                <w:color w:val="000000" w:themeColor="text1"/>
                <w:sz w:val="14"/>
                <w:szCs w:val="14"/>
                <w:lang w:val="it-IT"/>
              </w:rPr>
              <w:t>{{</w:t>
            </w:r>
            <w:proofErr w:type="spellStart"/>
            <w:r w:rsidRPr="00A218CB">
              <w:rPr>
                <w:rFonts w:ascii="Allumi Pro" w:hAnsi="Allumi Pro"/>
                <w:color w:val="000000" w:themeColor="text1"/>
                <w:sz w:val="14"/>
                <w:szCs w:val="14"/>
                <w:lang w:val="it-IT"/>
              </w:rPr>
              <w:t>Vehicle</w:t>
            </w:r>
            <w:proofErr w:type="spellEnd"/>
            <w:r w:rsidRPr="00A218CB">
              <w:rPr>
                <w:rFonts w:ascii="Allumi Pro" w:hAnsi="Allumi Pro"/>
                <w:color w:val="000000" w:themeColor="text1"/>
                <w:sz w:val="14"/>
                <w:szCs w:val="14"/>
                <w:lang w:val="it-IT"/>
              </w:rPr>
              <w:t>}}</w:t>
            </w:r>
          </w:p>
        </w:tc>
        <w:tc>
          <w:tcPr>
            <w:tcW w:w="930" w:type="dxa"/>
            <w:vAlign w:val="center"/>
          </w:tcPr>
          <w:p w14:paraId="03CCB6C1" w14:textId="77777777" w:rsidR="00F15EDD" w:rsidRPr="00A218CB" w:rsidRDefault="00F15EDD" w:rsidP="00224B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lumi Pro" w:hAnsi="Allumi Pro"/>
                <w:color w:val="000000" w:themeColor="text1"/>
                <w:sz w:val="14"/>
                <w:szCs w:val="14"/>
                <w:lang w:val="it-IT"/>
              </w:rPr>
            </w:pPr>
            <w:r w:rsidRPr="00A218CB">
              <w:rPr>
                <w:rFonts w:ascii="Allumi Pro" w:hAnsi="Allumi Pro"/>
                <w:color w:val="000000" w:themeColor="text1"/>
                <w:sz w:val="14"/>
                <w:szCs w:val="14"/>
                <w:lang w:val="it-IT"/>
              </w:rPr>
              <w:t>{{Weight}}</w:t>
            </w:r>
          </w:p>
        </w:tc>
      </w:tr>
      <w:tr w:rsidR="00F15EDD" w14:paraId="5E6E7213" w14:textId="77777777" w:rsidTr="00A565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  <w:vAlign w:val="center"/>
          </w:tcPr>
          <w:p w14:paraId="0EA77F06" w14:textId="77777777" w:rsidR="00F15EDD" w:rsidRPr="007D215B" w:rsidRDefault="00F15EDD" w:rsidP="00224B4C">
            <w:pPr>
              <w:pStyle w:val="Titolo1"/>
              <w:rPr>
                <w:b/>
                <w:bCs w:val="0"/>
                <w:noProof/>
                <w:sz w:val="16"/>
                <w:szCs w:val="16"/>
                <w:lang w:val="fr-FR"/>
              </w:rPr>
            </w:pPr>
            <w:r w:rsidRPr="007D215B">
              <w:rPr>
                <w:rFonts w:ascii="Allumi Pro" w:hAnsi="Allumi Pro"/>
                <w:b/>
                <w:noProof/>
                <w:sz w:val="16"/>
                <w:szCs w:val="16"/>
                <w:lang w:val="it-IT"/>
              </w:rPr>
              <w:t>Tires</w:t>
            </w:r>
          </w:p>
        </w:tc>
        <w:tc>
          <w:tcPr>
            <w:tcW w:w="4336" w:type="dxa"/>
            <w:gridSpan w:val="4"/>
            <w:vAlign w:val="center"/>
          </w:tcPr>
          <w:p w14:paraId="4AC0B862" w14:textId="090108E8" w:rsidR="00F15EDD" w:rsidRPr="00A218CB" w:rsidRDefault="00F15EDD" w:rsidP="00224B4C">
            <w:pPr>
              <w:pStyle w:val="Titolo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 w:val="0"/>
                <w:bCs/>
                <w:noProof/>
                <w:sz w:val="14"/>
                <w:szCs w:val="14"/>
                <w:lang w:val="fr-FR"/>
              </w:rPr>
            </w:pPr>
            <w:r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{{</w:t>
            </w:r>
            <w:proofErr w:type="spellStart"/>
            <w:r w:rsidR="006A591C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Front</w:t>
            </w:r>
            <w:r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Tires</w:t>
            </w:r>
            <w:proofErr w:type="spellEnd"/>
            <w:r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}}</w:t>
            </w:r>
            <w:r w:rsidR="00895618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br/>
            </w:r>
            <w:r w:rsidR="006A591C"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{{</w:t>
            </w:r>
            <w:proofErr w:type="spellStart"/>
            <w:r w:rsidR="00596D8D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Rear</w:t>
            </w:r>
            <w:r w:rsidR="006A591C"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Tires</w:t>
            </w:r>
            <w:proofErr w:type="spellEnd"/>
            <w:r w:rsidR="006A591C"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}}</w:t>
            </w:r>
          </w:p>
        </w:tc>
      </w:tr>
      <w:tr w:rsidR="00F15EDD" w14:paraId="62C5F7D2" w14:textId="77777777" w:rsidTr="002E78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  <w:vAlign w:val="center"/>
          </w:tcPr>
          <w:p w14:paraId="4E1B2103" w14:textId="77777777" w:rsidR="00F15EDD" w:rsidRPr="007D215B" w:rsidRDefault="00F15EDD" w:rsidP="00224B4C">
            <w:pPr>
              <w:pStyle w:val="Titolo1"/>
              <w:rPr>
                <w:b/>
                <w:bCs w:val="0"/>
                <w:noProof/>
                <w:sz w:val="16"/>
                <w:szCs w:val="16"/>
                <w:lang w:val="fr-FR"/>
              </w:rPr>
            </w:pPr>
            <w:r w:rsidRPr="007D215B">
              <w:rPr>
                <w:rFonts w:ascii="Allumi Pro" w:hAnsi="Allumi Pro"/>
                <w:b/>
                <w:noProof/>
                <w:sz w:val="16"/>
                <w:szCs w:val="16"/>
                <w:lang w:val="it-IT"/>
              </w:rPr>
              <w:t>SW BuildNr</w:t>
            </w:r>
          </w:p>
        </w:tc>
        <w:tc>
          <w:tcPr>
            <w:tcW w:w="4336" w:type="dxa"/>
            <w:gridSpan w:val="4"/>
            <w:vAlign w:val="center"/>
          </w:tcPr>
          <w:p w14:paraId="01CE4F54" w14:textId="77777777" w:rsidR="00F15EDD" w:rsidRPr="00A218CB" w:rsidRDefault="00F15EDD" w:rsidP="00224B4C">
            <w:pPr>
              <w:pStyle w:val="Titolo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noProof/>
                <w:sz w:val="14"/>
                <w:szCs w:val="14"/>
                <w:lang w:val="fr-FR"/>
              </w:rPr>
            </w:pPr>
            <w:r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{{</w:t>
            </w:r>
            <w:proofErr w:type="spellStart"/>
            <w:r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Number</w:t>
            </w:r>
            <w:proofErr w:type="spellEnd"/>
            <w:r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}}</w:t>
            </w:r>
          </w:p>
        </w:tc>
      </w:tr>
      <w:tr w:rsidR="00F15EDD" w14:paraId="7EEC76DD" w14:textId="77777777" w:rsidTr="007C5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  <w:vAlign w:val="center"/>
          </w:tcPr>
          <w:p w14:paraId="5FC116DF" w14:textId="77777777" w:rsidR="00F15EDD" w:rsidRPr="007D215B" w:rsidRDefault="00F15EDD" w:rsidP="00224B4C">
            <w:pPr>
              <w:pStyle w:val="Titolo1"/>
              <w:rPr>
                <w:b/>
                <w:bCs w:val="0"/>
                <w:noProof/>
                <w:sz w:val="16"/>
                <w:szCs w:val="16"/>
                <w:lang w:val="fr-FR"/>
              </w:rPr>
            </w:pPr>
            <w:r w:rsidRPr="007D215B">
              <w:rPr>
                <w:rFonts w:ascii="Allumi Pro" w:hAnsi="Allumi Pro"/>
                <w:b/>
                <w:noProof/>
                <w:sz w:val="16"/>
                <w:szCs w:val="16"/>
                <w:lang w:val="it-IT"/>
              </w:rPr>
              <w:t>Log file</w:t>
            </w:r>
          </w:p>
        </w:tc>
        <w:tc>
          <w:tcPr>
            <w:tcW w:w="4336" w:type="dxa"/>
            <w:gridSpan w:val="4"/>
            <w:noWrap/>
            <w:vAlign w:val="center"/>
          </w:tcPr>
          <w:p w14:paraId="0D9742DB" w14:textId="3389D375" w:rsidR="00F15EDD" w:rsidRPr="00A218CB" w:rsidRDefault="00F15EDD" w:rsidP="00224B4C">
            <w:pPr>
              <w:pStyle w:val="Titolo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 w:val="0"/>
                <w:bCs/>
                <w:noProof/>
                <w:sz w:val="14"/>
                <w:szCs w:val="14"/>
                <w:lang w:val="fr-FR"/>
              </w:rPr>
            </w:pPr>
            <w:r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{{</w:t>
            </w:r>
            <w:r w:rsidR="006D31F8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 xml:space="preserve">r </w:t>
            </w:r>
            <w:r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File}}</w:t>
            </w:r>
          </w:p>
        </w:tc>
      </w:tr>
      <w:tr w:rsidR="00F15EDD" w14:paraId="029AC6A9" w14:textId="77777777" w:rsidTr="00A81C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6" w:type="dxa"/>
            <w:vAlign w:val="center"/>
          </w:tcPr>
          <w:p w14:paraId="5098FC0A" w14:textId="77777777" w:rsidR="00F15EDD" w:rsidRPr="007D215B" w:rsidRDefault="00F15EDD" w:rsidP="00224B4C">
            <w:pPr>
              <w:pStyle w:val="Titolo1"/>
              <w:rPr>
                <w:b/>
                <w:bCs w:val="0"/>
                <w:noProof/>
                <w:sz w:val="16"/>
                <w:szCs w:val="16"/>
                <w:lang w:val="fr-FR"/>
              </w:rPr>
            </w:pPr>
            <w:r w:rsidRPr="007D215B">
              <w:rPr>
                <w:rFonts w:ascii="Allumi Pro" w:hAnsi="Allumi Pro"/>
                <w:b/>
                <w:noProof/>
                <w:sz w:val="16"/>
                <w:szCs w:val="16"/>
                <w:lang w:val="it-IT"/>
              </w:rPr>
              <w:t>Maneuver</w:t>
            </w:r>
          </w:p>
        </w:tc>
        <w:tc>
          <w:tcPr>
            <w:tcW w:w="1468" w:type="dxa"/>
            <w:noWrap/>
            <w:vAlign w:val="center"/>
          </w:tcPr>
          <w:p w14:paraId="1809D9F0" w14:textId="77777777" w:rsidR="00F15EDD" w:rsidRPr="00A218CB" w:rsidRDefault="00F15EDD" w:rsidP="00224B4C">
            <w:pPr>
              <w:pStyle w:val="Titolo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noProof/>
                <w:sz w:val="14"/>
                <w:szCs w:val="14"/>
                <w:lang w:val="fr-FR"/>
              </w:rPr>
            </w:pPr>
            <w:r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{{</w:t>
            </w:r>
            <w:proofErr w:type="spellStart"/>
            <w:r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Maneuver</w:t>
            </w:r>
            <w:proofErr w:type="spellEnd"/>
            <w:r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}}</w:t>
            </w:r>
          </w:p>
        </w:tc>
        <w:tc>
          <w:tcPr>
            <w:tcW w:w="1106" w:type="dxa"/>
            <w:noWrap/>
            <w:vAlign w:val="center"/>
          </w:tcPr>
          <w:p w14:paraId="4CFA788B" w14:textId="77777777" w:rsidR="00F15EDD" w:rsidRPr="00A218CB" w:rsidRDefault="00F15EDD" w:rsidP="00224B4C">
            <w:pPr>
              <w:pStyle w:val="Titolo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noProof/>
                <w:sz w:val="14"/>
                <w:szCs w:val="14"/>
                <w:lang w:val="fr-FR"/>
              </w:rPr>
            </w:pPr>
            <w:r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{{Surface}}</w:t>
            </w:r>
          </w:p>
        </w:tc>
        <w:tc>
          <w:tcPr>
            <w:tcW w:w="832" w:type="dxa"/>
            <w:noWrap/>
            <w:vAlign w:val="center"/>
          </w:tcPr>
          <w:p w14:paraId="3FEF5AB7" w14:textId="77777777" w:rsidR="00F15EDD" w:rsidRPr="00A218CB" w:rsidRDefault="00F15EDD" w:rsidP="00224B4C">
            <w:pPr>
              <w:pStyle w:val="Titolo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noProof/>
                <w:sz w:val="14"/>
                <w:szCs w:val="14"/>
                <w:lang w:val="fr-FR"/>
              </w:rPr>
            </w:pPr>
            <w:r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{{Speed}}km/h</w:t>
            </w:r>
          </w:p>
        </w:tc>
        <w:tc>
          <w:tcPr>
            <w:tcW w:w="816" w:type="dxa"/>
            <w:noWrap/>
            <w:vAlign w:val="center"/>
          </w:tcPr>
          <w:p w14:paraId="5C77FFBC" w14:textId="77777777" w:rsidR="00F15EDD" w:rsidRPr="00A218CB" w:rsidRDefault="00F15EDD" w:rsidP="00224B4C">
            <w:pPr>
              <w:pStyle w:val="Titolo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  <w:noProof/>
                <w:sz w:val="14"/>
                <w:szCs w:val="14"/>
                <w:lang w:val="fr-FR"/>
              </w:rPr>
            </w:pPr>
            <w:r w:rsidRPr="00A218CB"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{{Radius}}</w:t>
            </w:r>
          </w:p>
        </w:tc>
      </w:tr>
    </w:tbl>
    <w:tbl>
      <w:tblPr>
        <w:tblStyle w:val="Stile1"/>
        <w:tblpPr w:leftFromText="142" w:rightFromText="142" w:vertAnchor="page" w:horzAnchor="margin" w:tblpXSpec="right" w:tblpY="1282"/>
        <w:tblW w:w="48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8"/>
        <w:gridCol w:w="1109"/>
        <w:gridCol w:w="816"/>
        <w:gridCol w:w="885"/>
        <w:gridCol w:w="999"/>
      </w:tblGrid>
      <w:tr w:rsidR="002A3776" w14:paraId="4BF4B294" w14:textId="77777777" w:rsidTr="002E3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tcW w:w="1018" w:type="dxa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10B05B34" w14:textId="77777777" w:rsidR="002A3776" w:rsidRPr="00307CF1" w:rsidRDefault="002A3776" w:rsidP="00163C43">
            <w:pPr>
              <w:pStyle w:val="Titolo1"/>
              <w:jc w:val="center"/>
              <w:rPr>
                <w:rFonts w:ascii="Allumi Pro" w:hAnsi="Allumi Pro"/>
                <w:noProof/>
                <w:sz w:val="24"/>
                <w:szCs w:val="24"/>
                <w:lang w:val="fr-FR"/>
              </w:rPr>
            </w:pPr>
            <w:r w:rsidRPr="00603B3D">
              <w:rPr>
                <w:rFonts w:ascii="Allumi Pro" w:hAnsi="Allumi Pro"/>
                <w:noProof/>
                <w:sz w:val="16"/>
                <w:szCs w:val="16"/>
                <w:lang w:val="fr-FR"/>
              </w:rPr>
              <w:t>Subjective</w:t>
            </w:r>
            <w:r w:rsidRPr="00603B3D">
              <w:rPr>
                <w:rFonts w:ascii="Allumi Pro" w:hAnsi="Allumi Pro"/>
                <w:noProof/>
                <w:sz w:val="16"/>
                <w:szCs w:val="16"/>
                <w:lang w:val="fr-FR"/>
              </w:rPr>
              <w:br/>
              <w:t>ratings</w:t>
            </w:r>
          </w:p>
        </w:tc>
        <w:tc>
          <w:tcPr>
            <w:tcW w:w="1109" w:type="dxa"/>
            <w:tcBorders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tcMar>
              <w:left w:w="85" w:type="dxa"/>
              <w:right w:w="85" w:type="dxa"/>
            </w:tcMar>
            <w:vAlign w:val="center"/>
          </w:tcPr>
          <w:p w14:paraId="58A783D9" w14:textId="77777777" w:rsidR="002A3776" w:rsidRPr="00735B64" w:rsidRDefault="002A3776" w:rsidP="00163C43">
            <w:pPr>
              <w:pStyle w:val="Titolo1"/>
              <w:jc w:val="center"/>
              <w:rPr>
                <w:rFonts w:ascii="Allumi Pro" w:hAnsi="Allumi Pro"/>
                <w:noProof/>
                <w:sz w:val="14"/>
                <w:szCs w:val="14"/>
                <w:lang w:val="fr-FR"/>
              </w:rPr>
            </w:pPr>
            <w:r w:rsidRPr="00735B64">
              <w:rPr>
                <w:rFonts w:ascii="Allumi Pro" w:hAnsi="Allumi Pro"/>
                <w:noProof/>
                <w:sz w:val="14"/>
                <w:szCs w:val="14"/>
                <w:lang w:val="fr-FR"/>
              </w:rPr>
              <w:t>Performance</w:t>
            </w:r>
          </w:p>
        </w:tc>
        <w:tc>
          <w:tcPr>
            <w:tcW w:w="816" w:type="dxa"/>
            <w:tcBorders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tcMar>
              <w:left w:w="85" w:type="dxa"/>
              <w:right w:w="85" w:type="dxa"/>
            </w:tcMar>
            <w:vAlign w:val="center"/>
          </w:tcPr>
          <w:p w14:paraId="2D7A113F" w14:textId="77777777" w:rsidR="002A3776" w:rsidRPr="00735B64" w:rsidRDefault="002A3776" w:rsidP="00163C43">
            <w:pPr>
              <w:pStyle w:val="Titolo1"/>
              <w:jc w:val="center"/>
              <w:rPr>
                <w:rFonts w:ascii="Allumi Pro" w:hAnsi="Allumi Pro"/>
                <w:noProof/>
                <w:sz w:val="14"/>
                <w:szCs w:val="14"/>
                <w:lang w:val="fr-FR"/>
              </w:rPr>
            </w:pPr>
            <w:r w:rsidRPr="00735B64">
              <w:rPr>
                <w:rFonts w:ascii="Allumi Pro" w:hAnsi="Allumi Pro"/>
                <w:noProof/>
                <w:sz w:val="14"/>
                <w:szCs w:val="14"/>
                <w:lang w:val="fr-FR"/>
              </w:rPr>
              <w:t>Stability</w:t>
            </w:r>
          </w:p>
        </w:tc>
        <w:tc>
          <w:tcPr>
            <w:tcW w:w="885" w:type="dxa"/>
            <w:tcBorders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tcMar>
              <w:left w:w="85" w:type="dxa"/>
              <w:right w:w="85" w:type="dxa"/>
            </w:tcMar>
            <w:vAlign w:val="center"/>
          </w:tcPr>
          <w:p w14:paraId="3EF46991" w14:textId="77777777" w:rsidR="002A3776" w:rsidRPr="00735B64" w:rsidRDefault="002A3776" w:rsidP="00163C43">
            <w:pPr>
              <w:pStyle w:val="Titolo1"/>
              <w:jc w:val="center"/>
              <w:rPr>
                <w:rFonts w:ascii="Allumi Pro" w:hAnsi="Allumi Pro"/>
                <w:noProof/>
                <w:sz w:val="14"/>
                <w:szCs w:val="14"/>
                <w:lang w:val="fr-FR"/>
              </w:rPr>
            </w:pPr>
            <w:r w:rsidRPr="00735B64">
              <w:rPr>
                <w:rFonts w:ascii="Allumi Pro" w:hAnsi="Allumi Pro"/>
                <w:noProof/>
                <w:sz w:val="14"/>
                <w:szCs w:val="14"/>
                <w:lang w:val="fr-FR"/>
              </w:rPr>
              <w:t>Comfort</w:t>
            </w:r>
          </w:p>
        </w:tc>
        <w:tc>
          <w:tcPr>
            <w:tcW w:w="999" w:type="dxa"/>
            <w:tcBorders>
              <w:left w:val="single" w:sz="4" w:space="0" w:color="FFFFFF" w:themeColor="background1"/>
              <w:bottom w:val="single" w:sz="12" w:space="0" w:color="FFFFFF" w:themeColor="background1"/>
            </w:tcBorders>
            <w:tcMar>
              <w:left w:w="85" w:type="dxa"/>
              <w:right w:w="85" w:type="dxa"/>
            </w:tcMar>
            <w:vAlign w:val="center"/>
          </w:tcPr>
          <w:p w14:paraId="4182A4AF" w14:textId="77777777" w:rsidR="002A3776" w:rsidRPr="00735B64" w:rsidRDefault="002A3776" w:rsidP="00163C43">
            <w:pPr>
              <w:pStyle w:val="Titolo1"/>
              <w:rPr>
                <w:rFonts w:ascii="Allumi Pro" w:hAnsi="Allumi Pro"/>
                <w:noProof/>
                <w:sz w:val="14"/>
                <w:szCs w:val="14"/>
                <w:lang w:val="fr-FR"/>
              </w:rPr>
            </w:pPr>
            <w:r w:rsidRPr="00735B64">
              <w:rPr>
                <w:rFonts w:ascii="Allumi Pro" w:hAnsi="Allumi Pro"/>
                <w:noProof/>
                <w:sz w:val="14"/>
                <w:szCs w:val="14"/>
                <w:lang w:val="fr-FR"/>
              </w:rPr>
              <w:t>Steerability</w:t>
            </w:r>
          </w:p>
        </w:tc>
      </w:tr>
      <w:tr w:rsidR="002A3776" w14:paraId="73E3589C" w14:textId="77777777" w:rsidTr="002E3D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2"/>
        </w:trPr>
        <w:tc>
          <w:tcPr>
            <w:tcW w:w="1018" w:type="dxa"/>
            <w:vMerge/>
            <w:tcBorders>
              <w:bottom w:val="single" w:sz="48" w:space="0" w:color="FFFFFF" w:themeColor="background1"/>
              <w:right w:val="single" w:sz="4" w:space="0" w:color="FFFFFF" w:themeColor="background1"/>
            </w:tcBorders>
          </w:tcPr>
          <w:p w14:paraId="0573ABEA" w14:textId="77777777" w:rsidR="002A3776" w:rsidRDefault="002A3776" w:rsidP="00163C43">
            <w:pPr>
              <w:pStyle w:val="Titolo1"/>
              <w:rPr>
                <w:b w:val="0"/>
                <w:bCs/>
                <w:noProof/>
                <w:sz w:val="24"/>
                <w:szCs w:val="24"/>
                <w:lang w:val="fr-FR"/>
              </w:rPr>
            </w:pPr>
          </w:p>
        </w:tc>
        <w:tc>
          <w:tcPr>
            <w:tcW w:w="1109" w:type="dxa"/>
            <w:tcBorders>
              <w:top w:val="single" w:sz="12" w:space="0" w:color="FFFFFF" w:themeColor="background1"/>
              <w:left w:val="single" w:sz="4" w:space="0" w:color="FFFFFF" w:themeColor="background1"/>
              <w:bottom w:val="single" w:sz="48" w:space="0" w:color="FFFFFF" w:themeColor="background1"/>
              <w:right w:val="single" w:sz="4" w:space="0" w:color="FFFFFF" w:themeColor="background1"/>
            </w:tcBorders>
            <w:vAlign w:val="center"/>
          </w:tcPr>
          <w:p w14:paraId="4196E2CF" w14:textId="77777777" w:rsidR="002A3776" w:rsidRPr="00307CF1" w:rsidRDefault="002A3776" w:rsidP="00163C43">
            <w:pPr>
              <w:pStyle w:val="Titolo1"/>
              <w:jc w:val="center"/>
              <w:rPr>
                <w:b w:val="0"/>
                <w:bCs/>
                <w:noProof/>
                <w:sz w:val="14"/>
                <w:szCs w:val="14"/>
                <w:lang w:val="fr-FR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proofErr w:type="spellStart"/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Perfo</w:t>
            </w:r>
            <w:proofErr w:type="spellEnd"/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  <w:tc>
          <w:tcPr>
            <w:tcW w:w="816" w:type="dxa"/>
            <w:tcBorders>
              <w:top w:val="single" w:sz="12" w:space="0" w:color="FFFFFF" w:themeColor="background1"/>
              <w:left w:val="single" w:sz="4" w:space="0" w:color="FFFFFF" w:themeColor="background1"/>
              <w:bottom w:val="single" w:sz="48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87FEE2" w14:textId="77777777" w:rsidR="002A3776" w:rsidRPr="00307CF1" w:rsidRDefault="002A3776" w:rsidP="00163C43">
            <w:pPr>
              <w:pStyle w:val="Titolo1"/>
              <w:jc w:val="center"/>
              <w:rPr>
                <w:b w:val="0"/>
                <w:bCs/>
                <w:noProof/>
                <w:sz w:val="14"/>
                <w:szCs w:val="14"/>
                <w:lang w:val="fr-FR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proofErr w:type="spellStart"/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Stab</w:t>
            </w:r>
            <w:proofErr w:type="spellEnd"/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  <w:tc>
          <w:tcPr>
            <w:tcW w:w="885" w:type="dxa"/>
            <w:tcBorders>
              <w:top w:val="single" w:sz="12" w:space="0" w:color="FFFFFF" w:themeColor="background1"/>
              <w:left w:val="single" w:sz="4" w:space="0" w:color="FFFFFF" w:themeColor="background1"/>
              <w:bottom w:val="single" w:sz="48" w:space="0" w:color="FFFFFF" w:themeColor="background1"/>
              <w:right w:val="single" w:sz="4" w:space="0" w:color="FFFFFF" w:themeColor="background1"/>
            </w:tcBorders>
            <w:vAlign w:val="center"/>
          </w:tcPr>
          <w:p w14:paraId="0049FC39" w14:textId="77777777" w:rsidR="002A3776" w:rsidRPr="00307CF1" w:rsidRDefault="002A3776" w:rsidP="00163C43">
            <w:pPr>
              <w:pStyle w:val="Titolo1"/>
              <w:jc w:val="center"/>
              <w:rPr>
                <w:b w:val="0"/>
                <w:bCs/>
                <w:noProof/>
                <w:sz w:val="14"/>
                <w:szCs w:val="14"/>
                <w:lang w:val="fr-FR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proofErr w:type="spellStart"/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Com</w:t>
            </w:r>
            <w:proofErr w:type="spellEnd"/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  <w:tc>
          <w:tcPr>
            <w:tcW w:w="999" w:type="dxa"/>
            <w:tcBorders>
              <w:top w:val="single" w:sz="12" w:space="0" w:color="FFFFFF" w:themeColor="background1"/>
              <w:left w:val="single" w:sz="4" w:space="0" w:color="FFFFFF" w:themeColor="background1"/>
              <w:bottom w:val="single" w:sz="48" w:space="0" w:color="FFFFFF" w:themeColor="background1"/>
            </w:tcBorders>
            <w:vAlign w:val="center"/>
          </w:tcPr>
          <w:p w14:paraId="315DBB33" w14:textId="77777777" w:rsidR="002A3776" w:rsidRPr="00307CF1" w:rsidRDefault="002A3776" w:rsidP="00163C43">
            <w:pPr>
              <w:pStyle w:val="Titolo1"/>
              <w:jc w:val="center"/>
              <w:rPr>
                <w:b w:val="0"/>
                <w:bCs/>
                <w:noProof/>
                <w:sz w:val="14"/>
                <w:szCs w:val="14"/>
                <w:lang w:val="fr-FR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proofErr w:type="spellStart"/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Steer</w:t>
            </w:r>
            <w:proofErr w:type="spellEnd"/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</w:tr>
      <w:tr w:rsidR="002A3776" w14:paraId="243DD1EC" w14:textId="77777777" w:rsidTr="00224B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tcW w:w="1018" w:type="dxa"/>
            <w:vMerge w:val="restart"/>
            <w:tcBorders>
              <w:top w:val="single" w:sz="48" w:space="0" w:color="FFFFFF" w:themeColor="background1"/>
              <w:right w:val="single" w:sz="4" w:space="0" w:color="FFFFFF" w:themeColor="background1"/>
            </w:tcBorders>
            <w:vAlign w:val="center"/>
          </w:tcPr>
          <w:p w14:paraId="73CB5307" w14:textId="77777777" w:rsidR="002A3776" w:rsidRPr="00653D96" w:rsidRDefault="002A3776" w:rsidP="00163C43">
            <w:pPr>
              <w:pStyle w:val="Titolo1"/>
              <w:jc w:val="center"/>
              <w:rPr>
                <w:rFonts w:ascii="Allumi Pro" w:hAnsi="Allumi Pro"/>
                <w:noProof/>
                <w:sz w:val="24"/>
                <w:szCs w:val="24"/>
                <w:lang w:val="fr-FR"/>
              </w:rPr>
            </w:pPr>
            <w:r w:rsidRPr="00603B3D">
              <w:rPr>
                <w:rFonts w:ascii="Allumi Pro" w:hAnsi="Allumi Pro"/>
                <w:noProof/>
                <w:sz w:val="16"/>
                <w:szCs w:val="16"/>
                <w:lang w:val="fr-FR"/>
              </w:rPr>
              <w:t>Objective</w:t>
            </w:r>
            <w:r w:rsidRPr="00603B3D">
              <w:rPr>
                <w:rFonts w:ascii="Allumi Pro" w:hAnsi="Allumi Pro"/>
                <w:noProof/>
                <w:sz w:val="16"/>
                <w:szCs w:val="16"/>
                <w:lang w:val="fr-FR"/>
              </w:rPr>
              <w:br/>
              <w:t>metrics</w:t>
            </w:r>
          </w:p>
        </w:tc>
        <w:tc>
          <w:tcPr>
            <w:tcW w:w="1925" w:type="dxa"/>
            <w:gridSpan w:val="2"/>
            <w:tcBorders>
              <w:top w:val="single" w:sz="48" w:space="0" w:color="FFFFFF" w:themeColor="background1"/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vAlign w:val="center"/>
          </w:tcPr>
          <w:p w14:paraId="5A3D2535" w14:textId="24C9F917" w:rsidR="002A3776" w:rsidRPr="00497A03" w:rsidRDefault="002C0995" w:rsidP="00163C43">
            <w:pPr>
              <w:pStyle w:val="Titolo1"/>
              <w:jc w:val="center"/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Name1</w:t>
            </w: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  <w:tc>
          <w:tcPr>
            <w:tcW w:w="1884" w:type="dxa"/>
            <w:gridSpan w:val="2"/>
            <w:tcBorders>
              <w:top w:val="single" w:sz="48" w:space="0" w:color="FFFFFF" w:themeColor="background1"/>
              <w:left w:val="single" w:sz="4" w:space="0" w:color="FFFFFF" w:themeColor="background1"/>
              <w:bottom w:val="single" w:sz="12" w:space="0" w:color="FFFFFF" w:themeColor="background1"/>
            </w:tcBorders>
            <w:vAlign w:val="center"/>
          </w:tcPr>
          <w:p w14:paraId="76C95138" w14:textId="590C5507" w:rsidR="002A3776" w:rsidRPr="00A218CB" w:rsidRDefault="002C0995" w:rsidP="00163C43">
            <w:pPr>
              <w:pStyle w:val="Titolo1"/>
              <w:jc w:val="center"/>
              <w:rPr>
                <w:rFonts w:ascii="Allumi Pro" w:hAnsi="Allumi Pro"/>
                <w:sz w:val="14"/>
                <w:szCs w:val="14"/>
                <w:lang w:val="it-IT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Name2</w:t>
            </w: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</w:tr>
      <w:tr w:rsidR="002A3776" w14:paraId="4EC5AA95" w14:textId="77777777" w:rsidTr="00224B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1"/>
        </w:trPr>
        <w:tc>
          <w:tcPr>
            <w:tcW w:w="1018" w:type="dxa"/>
            <w:vMerge/>
            <w:tcBorders>
              <w:right w:val="single" w:sz="4" w:space="0" w:color="FFFFFF" w:themeColor="background1"/>
            </w:tcBorders>
          </w:tcPr>
          <w:p w14:paraId="72AB18E2" w14:textId="77777777" w:rsidR="002A3776" w:rsidRDefault="002A3776" w:rsidP="00163C43">
            <w:pPr>
              <w:pStyle w:val="Titolo1"/>
              <w:rPr>
                <w:b w:val="0"/>
                <w:bCs/>
                <w:noProof/>
                <w:sz w:val="24"/>
                <w:szCs w:val="24"/>
                <w:lang w:val="fr-FR"/>
              </w:rPr>
            </w:pPr>
          </w:p>
        </w:tc>
        <w:tc>
          <w:tcPr>
            <w:tcW w:w="1925" w:type="dxa"/>
            <w:gridSpan w:val="2"/>
            <w:tcBorders>
              <w:top w:val="single" w:sz="12" w:space="0" w:color="FFFFFF" w:themeColor="background1"/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vAlign w:val="center"/>
          </w:tcPr>
          <w:p w14:paraId="28E68140" w14:textId="77777777" w:rsidR="002A3776" w:rsidRPr="00A218CB" w:rsidRDefault="002A3776" w:rsidP="00163C43">
            <w:pPr>
              <w:pStyle w:val="Titolo1"/>
              <w:jc w:val="center"/>
              <w:rPr>
                <w:rFonts w:ascii="Allumi Pro" w:hAnsi="Allumi Pro"/>
                <w:sz w:val="14"/>
                <w:szCs w:val="14"/>
                <w:lang w:val="it-IT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Metric1</w:t>
            </w: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  <w:tc>
          <w:tcPr>
            <w:tcW w:w="1884" w:type="dxa"/>
            <w:gridSpan w:val="2"/>
            <w:tcBorders>
              <w:top w:val="single" w:sz="12" w:space="0" w:color="FFFFFF" w:themeColor="background1"/>
              <w:left w:val="single" w:sz="4" w:space="0" w:color="FFFFFF" w:themeColor="background1"/>
              <w:bottom w:val="single" w:sz="12" w:space="0" w:color="FFFFFF" w:themeColor="background1"/>
            </w:tcBorders>
            <w:vAlign w:val="center"/>
          </w:tcPr>
          <w:p w14:paraId="2DF94480" w14:textId="77777777" w:rsidR="002A3776" w:rsidRPr="00A218CB" w:rsidRDefault="002A3776" w:rsidP="00163C43">
            <w:pPr>
              <w:pStyle w:val="Titolo1"/>
              <w:jc w:val="center"/>
              <w:rPr>
                <w:rFonts w:ascii="Allumi Pro" w:hAnsi="Allumi Pro"/>
                <w:sz w:val="14"/>
                <w:szCs w:val="14"/>
                <w:lang w:val="it-IT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Metric2</w:t>
            </w: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</w:tr>
      <w:tr w:rsidR="002A3776" w14:paraId="3A02B046" w14:textId="77777777" w:rsidTr="00224B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tcW w:w="1018" w:type="dxa"/>
            <w:vMerge/>
            <w:tcBorders>
              <w:right w:val="single" w:sz="4" w:space="0" w:color="FFFFFF" w:themeColor="background1"/>
            </w:tcBorders>
          </w:tcPr>
          <w:p w14:paraId="102DE5EE" w14:textId="77777777" w:rsidR="002A3776" w:rsidRDefault="002A3776" w:rsidP="00163C43">
            <w:pPr>
              <w:pStyle w:val="Titolo1"/>
              <w:rPr>
                <w:b w:val="0"/>
                <w:bCs/>
                <w:noProof/>
                <w:sz w:val="24"/>
                <w:szCs w:val="24"/>
                <w:lang w:val="fr-FR"/>
              </w:rPr>
            </w:pPr>
          </w:p>
        </w:tc>
        <w:tc>
          <w:tcPr>
            <w:tcW w:w="1925" w:type="dxa"/>
            <w:gridSpan w:val="2"/>
            <w:tcBorders>
              <w:top w:val="single" w:sz="12" w:space="0" w:color="FFFFFF" w:themeColor="background1"/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vAlign w:val="center"/>
          </w:tcPr>
          <w:p w14:paraId="4BDAA018" w14:textId="48B4AD58" w:rsidR="002A3776" w:rsidRPr="00A218CB" w:rsidRDefault="002C0995" w:rsidP="00163C43">
            <w:pPr>
              <w:pStyle w:val="Titolo1"/>
              <w:jc w:val="center"/>
              <w:rPr>
                <w:rFonts w:ascii="Allumi Pro" w:hAnsi="Allumi Pro"/>
                <w:sz w:val="14"/>
                <w:szCs w:val="14"/>
                <w:lang w:val="it-IT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Name3</w:t>
            </w: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  <w:tc>
          <w:tcPr>
            <w:tcW w:w="1884" w:type="dxa"/>
            <w:gridSpan w:val="2"/>
            <w:tcBorders>
              <w:top w:val="single" w:sz="12" w:space="0" w:color="FFFFFF" w:themeColor="background1"/>
              <w:left w:val="single" w:sz="4" w:space="0" w:color="FFFFFF" w:themeColor="background1"/>
              <w:bottom w:val="single" w:sz="12" w:space="0" w:color="FFFFFF" w:themeColor="background1"/>
            </w:tcBorders>
            <w:vAlign w:val="center"/>
          </w:tcPr>
          <w:p w14:paraId="1D3CA13F" w14:textId="0A4BCF0C" w:rsidR="002A3776" w:rsidRPr="00A218CB" w:rsidRDefault="002C0995" w:rsidP="00163C43">
            <w:pPr>
              <w:pStyle w:val="Titolo1"/>
              <w:jc w:val="center"/>
              <w:rPr>
                <w:rFonts w:ascii="Allumi Pro" w:hAnsi="Allumi Pro"/>
                <w:sz w:val="14"/>
                <w:szCs w:val="14"/>
                <w:lang w:val="it-IT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Name4</w:t>
            </w: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</w:tr>
      <w:tr w:rsidR="002A3776" w14:paraId="448DE10E" w14:textId="77777777" w:rsidTr="00224B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1"/>
        </w:trPr>
        <w:tc>
          <w:tcPr>
            <w:tcW w:w="1018" w:type="dxa"/>
            <w:vMerge/>
            <w:tcBorders>
              <w:right w:val="single" w:sz="4" w:space="0" w:color="FFFFFF" w:themeColor="background1"/>
            </w:tcBorders>
          </w:tcPr>
          <w:p w14:paraId="143144B9" w14:textId="77777777" w:rsidR="002A3776" w:rsidRDefault="002A3776" w:rsidP="00163C43">
            <w:pPr>
              <w:pStyle w:val="Titolo1"/>
              <w:rPr>
                <w:b w:val="0"/>
                <w:bCs/>
                <w:noProof/>
                <w:sz w:val="24"/>
                <w:szCs w:val="24"/>
                <w:lang w:val="fr-FR"/>
              </w:rPr>
            </w:pPr>
          </w:p>
        </w:tc>
        <w:tc>
          <w:tcPr>
            <w:tcW w:w="1925" w:type="dxa"/>
            <w:gridSpan w:val="2"/>
            <w:tcBorders>
              <w:top w:val="single" w:sz="12" w:space="0" w:color="FFFFFF" w:themeColor="background1"/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vAlign w:val="center"/>
          </w:tcPr>
          <w:p w14:paraId="41263823" w14:textId="77777777" w:rsidR="002A3776" w:rsidRPr="00A218CB" w:rsidRDefault="002A3776" w:rsidP="00163C43">
            <w:pPr>
              <w:pStyle w:val="Titolo1"/>
              <w:jc w:val="center"/>
              <w:rPr>
                <w:rFonts w:ascii="Allumi Pro" w:hAnsi="Allumi Pro"/>
                <w:sz w:val="14"/>
                <w:szCs w:val="14"/>
                <w:lang w:val="it-IT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Metric3</w:t>
            </w: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  <w:tc>
          <w:tcPr>
            <w:tcW w:w="1884" w:type="dxa"/>
            <w:gridSpan w:val="2"/>
            <w:tcBorders>
              <w:top w:val="single" w:sz="12" w:space="0" w:color="FFFFFF" w:themeColor="background1"/>
              <w:left w:val="single" w:sz="4" w:space="0" w:color="FFFFFF" w:themeColor="background1"/>
              <w:bottom w:val="single" w:sz="12" w:space="0" w:color="FFFFFF" w:themeColor="background1"/>
            </w:tcBorders>
            <w:vAlign w:val="center"/>
          </w:tcPr>
          <w:p w14:paraId="724462C4" w14:textId="77777777" w:rsidR="002A3776" w:rsidRPr="00A218CB" w:rsidRDefault="002A3776" w:rsidP="00163C43">
            <w:pPr>
              <w:pStyle w:val="Titolo1"/>
              <w:jc w:val="center"/>
              <w:rPr>
                <w:rFonts w:ascii="Allumi Pro" w:hAnsi="Allumi Pro"/>
                <w:sz w:val="14"/>
                <w:szCs w:val="14"/>
                <w:lang w:val="it-IT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Metric4</w:t>
            </w: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</w:tr>
      <w:tr w:rsidR="002A3776" w14:paraId="74FCFA15" w14:textId="77777777" w:rsidTr="00224B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tcW w:w="1018" w:type="dxa"/>
            <w:vMerge/>
            <w:tcBorders>
              <w:right w:val="single" w:sz="4" w:space="0" w:color="FFFFFF" w:themeColor="background1"/>
            </w:tcBorders>
          </w:tcPr>
          <w:p w14:paraId="11FFA6A3" w14:textId="77777777" w:rsidR="002A3776" w:rsidRDefault="002A3776" w:rsidP="00163C43">
            <w:pPr>
              <w:pStyle w:val="Titolo1"/>
              <w:rPr>
                <w:b w:val="0"/>
                <w:bCs/>
                <w:noProof/>
                <w:sz w:val="24"/>
                <w:szCs w:val="24"/>
                <w:lang w:val="fr-FR"/>
              </w:rPr>
            </w:pPr>
          </w:p>
        </w:tc>
        <w:tc>
          <w:tcPr>
            <w:tcW w:w="1925" w:type="dxa"/>
            <w:gridSpan w:val="2"/>
            <w:tcBorders>
              <w:top w:val="single" w:sz="12" w:space="0" w:color="FFFFFF" w:themeColor="background1"/>
              <w:left w:val="single" w:sz="4" w:space="0" w:color="FFFFFF" w:themeColor="background1"/>
              <w:bottom w:val="single" w:sz="12" w:space="0" w:color="FFFFFF" w:themeColor="background1"/>
              <w:right w:val="single" w:sz="4" w:space="0" w:color="FFFFFF" w:themeColor="background1"/>
            </w:tcBorders>
            <w:vAlign w:val="center"/>
          </w:tcPr>
          <w:p w14:paraId="17A878CF" w14:textId="7F139B3C" w:rsidR="002A3776" w:rsidRPr="00A218CB" w:rsidRDefault="002C0995" w:rsidP="00163C43">
            <w:pPr>
              <w:pStyle w:val="Titolo1"/>
              <w:jc w:val="center"/>
              <w:rPr>
                <w:rFonts w:ascii="Allumi Pro" w:hAnsi="Allumi Pro"/>
                <w:sz w:val="14"/>
                <w:szCs w:val="14"/>
                <w:lang w:val="it-IT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Name5</w:t>
            </w: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  <w:tc>
          <w:tcPr>
            <w:tcW w:w="1884" w:type="dxa"/>
            <w:gridSpan w:val="2"/>
            <w:tcBorders>
              <w:top w:val="single" w:sz="12" w:space="0" w:color="FFFFFF" w:themeColor="background1"/>
              <w:left w:val="single" w:sz="4" w:space="0" w:color="FFFFFF" w:themeColor="background1"/>
              <w:bottom w:val="single" w:sz="12" w:space="0" w:color="FFFFFF" w:themeColor="background1"/>
            </w:tcBorders>
            <w:vAlign w:val="center"/>
          </w:tcPr>
          <w:p w14:paraId="352F5C84" w14:textId="7696115D" w:rsidR="002A3776" w:rsidRPr="00A218CB" w:rsidRDefault="002C0995" w:rsidP="00163C43">
            <w:pPr>
              <w:pStyle w:val="Titolo1"/>
              <w:jc w:val="center"/>
              <w:rPr>
                <w:rFonts w:ascii="Allumi Pro" w:hAnsi="Allumi Pro"/>
                <w:sz w:val="14"/>
                <w:szCs w:val="14"/>
                <w:lang w:val="it-IT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Name6</w:t>
            </w: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</w:tr>
      <w:tr w:rsidR="002A3776" w14:paraId="3962666C" w14:textId="77777777" w:rsidTr="00224B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1"/>
        </w:trPr>
        <w:tc>
          <w:tcPr>
            <w:tcW w:w="1018" w:type="dxa"/>
            <w:vMerge/>
            <w:tcBorders>
              <w:right w:val="single" w:sz="4" w:space="0" w:color="FFFFFF" w:themeColor="background1"/>
            </w:tcBorders>
          </w:tcPr>
          <w:p w14:paraId="2812F86F" w14:textId="77777777" w:rsidR="002A3776" w:rsidRDefault="002A3776" w:rsidP="00163C43">
            <w:pPr>
              <w:pStyle w:val="Titolo1"/>
              <w:rPr>
                <w:b w:val="0"/>
                <w:bCs/>
                <w:noProof/>
                <w:sz w:val="24"/>
                <w:szCs w:val="24"/>
                <w:lang w:val="fr-FR"/>
              </w:rPr>
            </w:pPr>
          </w:p>
        </w:tc>
        <w:tc>
          <w:tcPr>
            <w:tcW w:w="1925" w:type="dxa"/>
            <w:gridSpan w:val="2"/>
            <w:tcBorders>
              <w:top w:val="single" w:sz="12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AD17716" w14:textId="77777777" w:rsidR="002A3776" w:rsidRPr="00A218CB" w:rsidRDefault="002A3776" w:rsidP="00163C43">
            <w:pPr>
              <w:pStyle w:val="Titolo1"/>
              <w:jc w:val="center"/>
              <w:rPr>
                <w:rFonts w:ascii="Allumi Pro" w:hAnsi="Allumi Pro"/>
                <w:sz w:val="14"/>
                <w:szCs w:val="14"/>
                <w:lang w:val="it-IT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Metric5</w:t>
            </w: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  <w:tc>
          <w:tcPr>
            <w:tcW w:w="1884" w:type="dxa"/>
            <w:gridSpan w:val="2"/>
            <w:tcBorders>
              <w:top w:val="single" w:sz="12" w:space="0" w:color="FFFFFF" w:themeColor="background1"/>
              <w:left w:val="single" w:sz="4" w:space="0" w:color="FFFFFF" w:themeColor="background1"/>
            </w:tcBorders>
            <w:vAlign w:val="center"/>
          </w:tcPr>
          <w:p w14:paraId="50D2931B" w14:textId="77777777" w:rsidR="002A3776" w:rsidRPr="00A218CB" w:rsidRDefault="002A3776" w:rsidP="00163C43">
            <w:pPr>
              <w:pStyle w:val="Titolo1"/>
              <w:jc w:val="center"/>
              <w:rPr>
                <w:rFonts w:ascii="Allumi Pro" w:hAnsi="Allumi Pro"/>
                <w:sz w:val="14"/>
                <w:szCs w:val="14"/>
                <w:lang w:val="it-IT"/>
              </w:rPr>
            </w:pP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{{</w:t>
            </w:r>
            <w:r>
              <w:rPr>
                <w:rFonts w:ascii="Allumi Pro" w:hAnsi="Allumi Pro"/>
                <w:b w:val="0"/>
                <w:bCs/>
                <w:sz w:val="14"/>
                <w:szCs w:val="14"/>
                <w:lang w:val="it-IT"/>
              </w:rPr>
              <w:t>Metric6</w:t>
            </w:r>
            <w:r w:rsidRPr="00A218CB">
              <w:rPr>
                <w:rFonts w:ascii="Allumi Pro" w:hAnsi="Allumi Pro"/>
                <w:sz w:val="14"/>
                <w:szCs w:val="14"/>
                <w:lang w:val="it-IT"/>
              </w:rPr>
              <w:t>}}</w:t>
            </w:r>
          </w:p>
        </w:tc>
      </w:tr>
    </w:tbl>
    <w:p w14:paraId="2738684B" w14:textId="5AB4A066" w:rsidR="00FE2AB1" w:rsidRPr="00FE2AB1" w:rsidRDefault="00CA0047" w:rsidP="00FE2AB1">
      <w:pPr>
        <w:pStyle w:val="Titolo1"/>
        <w:rPr>
          <w:b w:val="0"/>
          <w:bCs/>
          <w:noProof/>
          <w:sz w:val="24"/>
          <w:szCs w:val="24"/>
          <w:lang w:val="fr-FR"/>
        </w:rPr>
      </w:pPr>
      <w:r w:rsidRPr="0067456F">
        <w:rPr>
          <w:b w:val="0"/>
          <w:bCs/>
          <w:noProof/>
          <w:highlight w:val="yellow"/>
          <w:lang w:val="it-IT"/>
        </w:rPr>
        <mc:AlternateContent>
          <mc:Choice Requires="wps">
            <w:drawing>
              <wp:anchor distT="45720" distB="45720" distL="114300" distR="114300" simplePos="0" relativeHeight="251625984" behindDoc="1" locked="1" layoutInCell="1" allowOverlap="1" wp14:anchorId="14CB3B7C" wp14:editId="47E16B64">
                <wp:simplePos x="0" y="0"/>
                <wp:positionH relativeFrom="margin">
                  <wp:align>right</wp:align>
                </wp:positionH>
                <wp:positionV relativeFrom="margin">
                  <wp:posOffset>2213610</wp:posOffset>
                </wp:positionV>
                <wp:extent cx="6649085" cy="7315200"/>
                <wp:effectExtent l="0" t="0" r="0" b="0"/>
                <wp:wrapTight wrapText="bothSides">
                  <wp:wrapPolygon edited="0">
                    <wp:start x="0" y="0"/>
                    <wp:lineTo x="0" y="21544"/>
                    <wp:lineTo x="21536" y="21544"/>
                    <wp:lineTo x="21536" y="0"/>
                    <wp:lineTo x="0" y="0"/>
                  </wp:wrapPolygon>
                </wp:wrapTight>
                <wp:docPr id="8080674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9085" cy="731520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DD706" w14:textId="215F0E53" w:rsidR="00C03FF1" w:rsidRPr="00F1307E" w:rsidRDefault="001A6879" w:rsidP="00C03FF1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{{</w:t>
                            </w:r>
                            <w:proofErr w:type="spellStart"/>
                            <w:r w:rsidR="009933D5">
                              <w:rPr>
                                <w:lang w:val="it-IT"/>
                              </w:rPr>
                              <w:t>Subplo</w:t>
                            </w:r>
                            <w:r w:rsidR="006C0F93">
                              <w:rPr>
                                <w:lang w:val="it-IT"/>
                              </w:rPr>
                              <w:t>t</w:t>
                            </w:r>
                            <w:r w:rsidR="00520703">
                              <w:rPr>
                                <w:lang w:val="it-IT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lang w:val="it-IT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B3B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2.35pt;margin-top:174.3pt;width:523.55pt;height:8in;z-index:-2516904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" fillcolor="white [3201]" stroked="f" strokeweight="1pt">
                <v:textbox>
                  <w:txbxContent>
                    <w:p w14:paraId="104DD706" w14:textId="215F0E53" w:rsidR="00C03FF1" w:rsidRPr="00F1307E" w:rsidRDefault="001A6879" w:rsidP="00C03FF1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{{</w:t>
                      </w:r>
                      <w:proofErr w:type="spellStart"/>
                      <w:r w:rsidR="009933D5">
                        <w:rPr>
                          <w:lang w:val="it-IT"/>
                        </w:rPr>
                        <w:t>Subplo</w:t>
                      </w:r>
                      <w:r w:rsidR="006C0F93">
                        <w:rPr>
                          <w:lang w:val="it-IT"/>
                        </w:rPr>
                        <w:t>t</w:t>
                      </w:r>
                      <w:r w:rsidR="00520703">
                        <w:rPr>
                          <w:lang w:val="it-IT"/>
                        </w:rPr>
                        <w:t>s</w:t>
                      </w:r>
                      <w:proofErr w:type="spellEnd"/>
                      <w:r>
                        <w:rPr>
                          <w:lang w:val="it-IT"/>
                        </w:rPr>
                        <w:t>}}</w:t>
                      </w:r>
                    </w:p>
                  </w:txbxContent>
                </v:textbox>
                <w10:wrap type="tight" anchorx="margin" anchory="margin"/>
                <w10:anchorlock/>
              </v:shape>
            </w:pict>
          </mc:Fallback>
        </mc:AlternateContent>
      </w:r>
    </w:p>
    <w:tbl>
      <w:tblPr>
        <w:tblpPr w:leftFromText="141" w:rightFromText="141" w:vertAnchor="text" w:tblpX="-151" w:tblpY="661"/>
        <w:tblW w:w="48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5"/>
      </w:tblGrid>
      <w:tr w:rsidR="00D30E05" w14:paraId="302E7F43" w14:textId="77777777" w:rsidTr="00D30E05">
        <w:trPr>
          <w:trHeight w:val="2398"/>
        </w:trPr>
        <w:tc>
          <w:tcPr>
            <w:tcW w:w="4815" w:type="dxa"/>
          </w:tcPr>
          <w:p w14:paraId="70BA251B" w14:textId="77777777" w:rsidR="00D30E05" w:rsidRDefault="00D30E05" w:rsidP="00D30E05">
            <w:pPr>
              <w:pStyle w:val="Titolo1"/>
              <w:jc w:val="center"/>
              <w:rPr>
                <w:rFonts w:ascii="Allumi Pro" w:hAnsi="Allumi Pro"/>
                <w:noProof/>
                <w:sz w:val="14"/>
                <w:szCs w:val="14"/>
                <w:lang w:val="fr-FR"/>
              </w:rPr>
            </w:pPr>
          </w:p>
        </w:tc>
      </w:tr>
    </w:tbl>
    <w:p w14:paraId="504F9450" w14:textId="5E9BC86C" w:rsidR="00DE2AF5" w:rsidRDefault="00DA163D" w:rsidP="00FE2AB1">
      <w:pPr>
        <w:pStyle w:val="Titolo1"/>
        <w:rPr>
          <w:b w:val="0"/>
          <w:bCs/>
          <w:noProof/>
          <w:sz w:val="24"/>
          <w:szCs w:val="24"/>
          <w:lang w:val="fr-FR"/>
        </w:rPr>
      </w:pPr>
      <w:r>
        <w:rPr>
          <w:b w:val="0"/>
          <w:bCs/>
          <w:noProof/>
          <w:lang w:val="it-IT"/>
          <w14:ligatures w14:val="standardContextual"/>
        </w:rPr>
        <mc:AlternateContent>
          <mc:Choice Requires="wps">
            <w:drawing>
              <wp:anchor distT="0" distB="0" distL="114300" distR="114300" simplePos="0" relativeHeight="251722240" behindDoc="0" locked="1" layoutInCell="1" allowOverlap="1" wp14:anchorId="09ECFCEB" wp14:editId="7216363A">
                <wp:simplePos x="0" y="0"/>
                <wp:positionH relativeFrom="margin">
                  <wp:align>left</wp:align>
                </wp:positionH>
                <wp:positionV relativeFrom="page">
                  <wp:posOffset>2276475</wp:posOffset>
                </wp:positionV>
                <wp:extent cx="3549650" cy="676275"/>
                <wp:effectExtent l="0" t="0" r="12700" b="28575"/>
                <wp:wrapNone/>
                <wp:docPr id="1405644502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5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BC79FE" w14:textId="3ABF7A49" w:rsidR="00554BFA" w:rsidRPr="00065F72" w:rsidRDefault="00554BFA">
                            <w:pPr>
                              <w:rPr>
                                <w:rFonts w:ascii="Allumi Pro" w:hAnsi="Allumi Pro"/>
                                <w:sz w:val="14"/>
                                <w:szCs w:val="14"/>
                                <w:lang w:val="it-IT"/>
                              </w:rPr>
                            </w:pPr>
                            <w:r w:rsidRPr="00DF3CFF">
                              <w:rPr>
                                <w:rFonts w:ascii="Allumi Pro" w:hAnsi="Allumi Pro"/>
                                <w:b/>
                                <w:bCs/>
                                <w:sz w:val="16"/>
                                <w:szCs w:val="16"/>
                              </w:rPr>
                              <w:t>Comments:</w:t>
                            </w:r>
                            <w:r w:rsidRPr="00DF3CFF">
                              <w:rPr>
                                <w:rFonts w:ascii="Allumi Pro" w:hAnsi="Allumi Pr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D3D4C">
                              <w:rPr>
                                <w:rFonts w:ascii="Allumi Pro" w:hAnsi="Allumi Pro"/>
                                <w:sz w:val="14"/>
                                <w:szCs w:val="14"/>
                                <w:lang w:val="it-IT"/>
                              </w:rPr>
                              <w:t>{{</w:t>
                            </w:r>
                            <w:proofErr w:type="spellStart"/>
                            <w:r w:rsidR="00B8729C" w:rsidRPr="003D3D4C">
                              <w:rPr>
                                <w:rFonts w:ascii="Allumi Pro" w:hAnsi="Allumi Pro"/>
                                <w:sz w:val="14"/>
                                <w:szCs w:val="14"/>
                                <w:lang w:val="it-IT"/>
                              </w:rPr>
                              <w:t>C</w:t>
                            </w:r>
                            <w:r w:rsidRPr="003D3D4C">
                              <w:rPr>
                                <w:rFonts w:ascii="Allumi Pro" w:hAnsi="Allumi Pro"/>
                                <w:sz w:val="14"/>
                                <w:szCs w:val="14"/>
                                <w:lang w:val="it-IT"/>
                              </w:rPr>
                              <w:t>omment</w:t>
                            </w:r>
                            <w:proofErr w:type="spellEnd"/>
                            <w:r w:rsidRPr="003D3D4C">
                              <w:rPr>
                                <w:rFonts w:ascii="Allumi Pro" w:hAnsi="Allumi Pro"/>
                                <w:sz w:val="14"/>
                                <w:szCs w:val="14"/>
                                <w:lang w:val="it-IT"/>
                              </w:rPr>
                              <w:t>}}</w:t>
                            </w:r>
                            <w:r w:rsidR="00413981">
                              <w:rPr>
                                <w:rFonts w:ascii="Allumi Pro" w:hAnsi="Allumi Pro"/>
                                <w:sz w:val="14"/>
                                <w:szCs w:val="14"/>
                                <w:lang w:val="it-IT"/>
                              </w:rPr>
                              <w:t>.</w:t>
                            </w:r>
                            <w:r w:rsidR="00FA6854">
                              <w:rPr>
                                <w:rFonts w:ascii="Allumi Pro" w:hAnsi="Allumi Pro"/>
                                <w:sz w:val="14"/>
                                <w:szCs w:val="14"/>
                                <w:lang w:val="it-IT"/>
                              </w:rPr>
                              <w:t xml:space="preserve"> </w:t>
                            </w:r>
                            <w:r w:rsidR="00065F72">
                              <w:rPr>
                                <w:rFonts w:ascii="Allumi Pro" w:hAnsi="Allumi Pro"/>
                                <w:sz w:val="14"/>
                                <w:szCs w:val="14"/>
                                <w:lang w:val="it-IT"/>
                              </w:rPr>
                              <w:br/>
                            </w:r>
                            <w:proofErr w:type="spellStart"/>
                            <w:r w:rsidR="00FA6854" w:rsidRPr="00DF3CFF">
                              <w:rPr>
                                <w:rFonts w:ascii="Allumi Pro" w:hAnsi="Allumi Pro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>Maneuver</w:t>
                            </w:r>
                            <w:proofErr w:type="spellEnd"/>
                            <w:r w:rsidR="00FA6854" w:rsidRPr="00DF3CFF">
                              <w:rPr>
                                <w:rFonts w:ascii="Allumi Pro" w:hAnsi="Allumi Pro"/>
                                <w:b/>
                                <w:bCs/>
                                <w:sz w:val="16"/>
                                <w:szCs w:val="16"/>
                                <w:lang w:val="it-IT"/>
                              </w:rPr>
                              <w:t xml:space="preserve"> Start Time:</w:t>
                            </w:r>
                            <w:r w:rsidR="00FA6854" w:rsidRPr="00DF3CFF">
                              <w:rPr>
                                <w:rFonts w:ascii="Allumi Pro" w:hAnsi="Allumi Pro"/>
                                <w:sz w:val="16"/>
                                <w:szCs w:val="16"/>
                                <w:lang w:val="it-IT"/>
                              </w:rPr>
                              <w:t xml:space="preserve"> </w:t>
                            </w:r>
                            <w:r w:rsidR="00505DA9" w:rsidRPr="00A218CB">
                              <w:rPr>
                                <w:rFonts w:ascii="Allumi Pro" w:hAnsi="Allumi Pro"/>
                                <w:bCs/>
                                <w:sz w:val="14"/>
                                <w:szCs w:val="14"/>
                                <w:lang w:val="it-IT"/>
                              </w:rPr>
                              <w:t>{{</w:t>
                            </w:r>
                            <w:r w:rsidR="00505DA9">
                              <w:rPr>
                                <w:rFonts w:ascii="Allumi Pro" w:hAnsi="Allumi Pro"/>
                                <w:bCs/>
                                <w:sz w:val="14"/>
                                <w:szCs w:val="14"/>
                                <w:lang w:val="it-IT"/>
                              </w:rPr>
                              <w:t>Time</w:t>
                            </w:r>
                            <w:r w:rsidR="00505DA9" w:rsidRPr="00A218CB">
                              <w:rPr>
                                <w:rFonts w:ascii="Allumi Pro" w:hAnsi="Allumi Pro"/>
                                <w:bCs/>
                                <w:sz w:val="14"/>
                                <w:szCs w:val="14"/>
                                <w:lang w:val="it-IT"/>
                              </w:rPr>
                              <w:t>}}</w:t>
                            </w:r>
                            <w:r w:rsidR="00DF3CFF">
                              <w:rPr>
                                <w:rFonts w:ascii="Allumi Pro" w:hAnsi="Allumi Pro"/>
                                <w:bCs/>
                                <w:sz w:val="14"/>
                                <w:szCs w:val="14"/>
                                <w:lang w:val="it-IT"/>
                              </w:rPr>
                              <w:t>s</w:t>
                            </w:r>
                            <w:r w:rsidR="00413981">
                              <w:rPr>
                                <w:rFonts w:ascii="Allumi Pro" w:hAnsi="Allumi Pro"/>
                                <w:bCs/>
                                <w:sz w:val="14"/>
                                <w:szCs w:val="14"/>
                                <w:lang w:val="it-IT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CFCEB" id="Casella di testo 1" o:spid="_x0000_s1027" type="#_x0000_t202" style="position:absolute;margin-left:0;margin-top:179.25pt;width:279.5pt;height:53.25pt;z-index:251722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" fillcolor="white [3201]" strokecolor="white [3212]" strokeweight=".5pt">
                <v:textbox>
                  <w:txbxContent>
                    <w:p w14:paraId="5FBC79FE" w14:textId="3ABF7A49" w:rsidR="00554BFA" w:rsidRPr="00065F72" w:rsidRDefault="00554BFA">
                      <w:pPr>
                        <w:rPr>
                          <w:rFonts w:ascii="Allumi Pro" w:hAnsi="Allumi Pro"/>
                          <w:sz w:val="14"/>
                          <w:szCs w:val="14"/>
                          <w:lang w:val="it-IT"/>
                        </w:rPr>
                      </w:pPr>
                      <w:r w:rsidRPr="00DF3CFF">
                        <w:rPr>
                          <w:rFonts w:ascii="Allumi Pro" w:hAnsi="Allumi Pro"/>
                          <w:b/>
                          <w:bCs/>
                          <w:sz w:val="16"/>
                          <w:szCs w:val="16"/>
                        </w:rPr>
                        <w:t>Comments:</w:t>
                      </w:r>
                      <w:r w:rsidRPr="00DF3CFF">
                        <w:rPr>
                          <w:rFonts w:ascii="Allumi Pro" w:hAnsi="Allumi Pro"/>
                          <w:sz w:val="16"/>
                          <w:szCs w:val="16"/>
                        </w:rPr>
                        <w:t xml:space="preserve"> </w:t>
                      </w:r>
                      <w:r w:rsidRPr="003D3D4C">
                        <w:rPr>
                          <w:rFonts w:ascii="Allumi Pro" w:hAnsi="Allumi Pro"/>
                          <w:sz w:val="14"/>
                          <w:szCs w:val="14"/>
                          <w:lang w:val="it-IT"/>
                        </w:rPr>
                        <w:t>{{</w:t>
                      </w:r>
                      <w:proofErr w:type="spellStart"/>
                      <w:r w:rsidR="00B8729C" w:rsidRPr="003D3D4C">
                        <w:rPr>
                          <w:rFonts w:ascii="Allumi Pro" w:hAnsi="Allumi Pro"/>
                          <w:sz w:val="14"/>
                          <w:szCs w:val="14"/>
                          <w:lang w:val="it-IT"/>
                        </w:rPr>
                        <w:t>C</w:t>
                      </w:r>
                      <w:r w:rsidRPr="003D3D4C">
                        <w:rPr>
                          <w:rFonts w:ascii="Allumi Pro" w:hAnsi="Allumi Pro"/>
                          <w:sz w:val="14"/>
                          <w:szCs w:val="14"/>
                          <w:lang w:val="it-IT"/>
                        </w:rPr>
                        <w:t>omment</w:t>
                      </w:r>
                      <w:proofErr w:type="spellEnd"/>
                      <w:r w:rsidRPr="003D3D4C">
                        <w:rPr>
                          <w:rFonts w:ascii="Allumi Pro" w:hAnsi="Allumi Pro"/>
                          <w:sz w:val="14"/>
                          <w:szCs w:val="14"/>
                          <w:lang w:val="it-IT"/>
                        </w:rPr>
                        <w:t>}}</w:t>
                      </w:r>
                      <w:r w:rsidR="00413981">
                        <w:rPr>
                          <w:rFonts w:ascii="Allumi Pro" w:hAnsi="Allumi Pro"/>
                          <w:sz w:val="14"/>
                          <w:szCs w:val="14"/>
                          <w:lang w:val="it-IT"/>
                        </w:rPr>
                        <w:t>.</w:t>
                      </w:r>
                      <w:r w:rsidR="00FA6854">
                        <w:rPr>
                          <w:rFonts w:ascii="Allumi Pro" w:hAnsi="Allumi Pro"/>
                          <w:sz w:val="14"/>
                          <w:szCs w:val="14"/>
                          <w:lang w:val="it-IT"/>
                        </w:rPr>
                        <w:t xml:space="preserve"> </w:t>
                      </w:r>
                      <w:r w:rsidR="00065F72">
                        <w:rPr>
                          <w:rFonts w:ascii="Allumi Pro" w:hAnsi="Allumi Pro"/>
                          <w:sz w:val="14"/>
                          <w:szCs w:val="14"/>
                          <w:lang w:val="it-IT"/>
                        </w:rPr>
                        <w:br/>
                      </w:r>
                      <w:proofErr w:type="spellStart"/>
                      <w:r w:rsidR="00FA6854" w:rsidRPr="00DF3CFF">
                        <w:rPr>
                          <w:rFonts w:ascii="Allumi Pro" w:hAnsi="Allumi Pro"/>
                          <w:b/>
                          <w:bCs/>
                          <w:sz w:val="16"/>
                          <w:szCs w:val="16"/>
                          <w:lang w:val="it-IT"/>
                        </w:rPr>
                        <w:t>Maneuver</w:t>
                      </w:r>
                      <w:proofErr w:type="spellEnd"/>
                      <w:r w:rsidR="00FA6854" w:rsidRPr="00DF3CFF">
                        <w:rPr>
                          <w:rFonts w:ascii="Allumi Pro" w:hAnsi="Allumi Pro"/>
                          <w:b/>
                          <w:bCs/>
                          <w:sz w:val="16"/>
                          <w:szCs w:val="16"/>
                          <w:lang w:val="it-IT"/>
                        </w:rPr>
                        <w:t xml:space="preserve"> Start Time:</w:t>
                      </w:r>
                      <w:r w:rsidR="00FA6854" w:rsidRPr="00DF3CFF">
                        <w:rPr>
                          <w:rFonts w:ascii="Allumi Pro" w:hAnsi="Allumi Pro"/>
                          <w:sz w:val="16"/>
                          <w:szCs w:val="16"/>
                          <w:lang w:val="it-IT"/>
                        </w:rPr>
                        <w:t xml:space="preserve"> </w:t>
                      </w:r>
                      <w:r w:rsidR="00505DA9" w:rsidRPr="00A218CB">
                        <w:rPr>
                          <w:rFonts w:ascii="Allumi Pro" w:hAnsi="Allumi Pro"/>
                          <w:bCs/>
                          <w:sz w:val="14"/>
                          <w:szCs w:val="14"/>
                          <w:lang w:val="it-IT"/>
                        </w:rPr>
                        <w:t>{{</w:t>
                      </w:r>
                      <w:r w:rsidR="00505DA9">
                        <w:rPr>
                          <w:rFonts w:ascii="Allumi Pro" w:hAnsi="Allumi Pro"/>
                          <w:bCs/>
                          <w:sz w:val="14"/>
                          <w:szCs w:val="14"/>
                          <w:lang w:val="it-IT"/>
                        </w:rPr>
                        <w:t>Time</w:t>
                      </w:r>
                      <w:r w:rsidR="00505DA9" w:rsidRPr="00A218CB">
                        <w:rPr>
                          <w:rFonts w:ascii="Allumi Pro" w:hAnsi="Allumi Pro"/>
                          <w:bCs/>
                          <w:sz w:val="14"/>
                          <w:szCs w:val="14"/>
                          <w:lang w:val="it-IT"/>
                        </w:rPr>
                        <w:t>}}</w:t>
                      </w:r>
                      <w:r w:rsidR="00DF3CFF">
                        <w:rPr>
                          <w:rFonts w:ascii="Allumi Pro" w:hAnsi="Allumi Pro"/>
                          <w:bCs/>
                          <w:sz w:val="14"/>
                          <w:szCs w:val="14"/>
                          <w:lang w:val="it-IT"/>
                        </w:rPr>
                        <w:t>s</w:t>
                      </w:r>
                      <w:r w:rsidR="00413981">
                        <w:rPr>
                          <w:rFonts w:ascii="Allumi Pro" w:hAnsi="Allumi Pro"/>
                          <w:bCs/>
                          <w:sz w:val="14"/>
                          <w:szCs w:val="14"/>
                          <w:lang w:val="it-IT"/>
                        </w:rPr>
                        <w:t>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10BEE7B2" w14:textId="3CA0E64D" w:rsidR="00FE2AB1" w:rsidRPr="00FE2AB1" w:rsidRDefault="00FE2AB1" w:rsidP="00FE2AB1">
      <w:pPr>
        <w:pStyle w:val="Titolo1"/>
        <w:rPr>
          <w:b w:val="0"/>
          <w:bCs/>
          <w:noProof/>
          <w:sz w:val="24"/>
          <w:szCs w:val="24"/>
          <w:lang w:val="fr-FR"/>
        </w:rPr>
      </w:pPr>
    </w:p>
    <w:sectPr w:rsidR="00FE2AB1" w:rsidRPr="00FE2AB1" w:rsidSect="008168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09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5755E" w14:textId="77777777" w:rsidR="004944DF" w:rsidRDefault="004944DF" w:rsidP="00535F46">
      <w:pPr>
        <w:spacing w:after="0" w:line="240" w:lineRule="auto"/>
      </w:pPr>
      <w:r>
        <w:separator/>
      </w:r>
    </w:p>
  </w:endnote>
  <w:endnote w:type="continuationSeparator" w:id="0">
    <w:p w14:paraId="4C3BB850" w14:textId="77777777" w:rsidR="004944DF" w:rsidRDefault="004944DF" w:rsidP="00535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lumi Pro">
    <w:panose1 w:val="020B0403040802020204"/>
    <w:charset w:val="00"/>
    <w:family w:val="swiss"/>
    <w:notTrueType/>
    <w:pitch w:val="variable"/>
    <w:sig w:usb0="00000007" w:usb1="02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36DD" w14:textId="77777777" w:rsidR="006E342F" w:rsidRDefault="006E342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6702730"/>
      <w:docPartObj>
        <w:docPartGallery w:val="Page Numbers (Bottom of Page)"/>
        <w:docPartUnique/>
      </w:docPartObj>
    </w:sdtPr>
    <w:sdtContent>
      <w:p w14:paraId="2863343A" w14:textId="77777777" w:rsidR="0040613E" w:rsidRDefault="0040613E">
        <w:pPr>
          <w:pStyle w:val="Pidipagina"/>
          <w:jc w:val="right"/>
        </w:pPr>
        <w:r w:rsidRPr="003D1472">
          <w:rPr>
            <w:color w:val="E53138"/>
          </w:rPr>
          <w:fldChar w:fldCharType="begin"/>
        </w:r>
        <w:r w:rsidRPr="003D1472">
          <w:rPr>
            <w:color w:val="E53138"/>
          </w:rPr>
          <w:instrText>PAGE   \* MERGEFORMAT</w:instrText>
        </w:r>
        <w:r w:rsidRPr="003D1472">
          <w:rPr>
            <w:color w:val="E53138"/>
          </w:rPr>
          <w:fldChar w:fldCharType="separate"/>
        </w:r>
        <w:r w:rsidRPr="003D1472">
          <w:rPr>
            <w:color w:val="E53138"/>
            <w:lang w:val="it-IT"/>
          </w:rPr>
          <w:t>2</w:t>
        </w:r>
        <w:r w:rsidRPr="003D1472">
          <w:rPr>
            <w:color w:val="E53138"/>
          </w:rPr>
          <w:fldChar w:fldCharType="end"/>
        </w:r>
      </w:p>
    </w:sdtContent>
  </w:sdt>
  <w:p w14:paraId="00D7591C" w14:textId="77777777" w:rsidR="0040613E" w:rsidRDefault="0040613E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5910C" w14:textId="77777777" w:rsidR="006E342F" w:rsidRDefault="006E342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EABB1" w14:textId="77777777" w:rsidR="004944DF" w:rsidRDefault="004944DF" w:rsidP="00535F46">
      <w:pPr>
        <w:spacing w:after="0" w:line="240" w:lineRule="auto"/>
      </w:pPr>
      <w:r>
        <w:separator/>
      </w:r>
    </w:p>
  </w:footnote>
  <w:footnote w:type="continuationSeparator" w:id="0">
    <w:p w14:paraId="11E607F6" w14:textId="77777777" w:rsidR="004944DF" w:rsidRDefault="004944DF" w:rsidP="00535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A735F" w14:textId="77777777" w:rsidR="006E342F" w:rsidRDefault="006E342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4EABB" w14:textId="3032AA6C" w:rsidR="00535F46" w:rsidRPr="00092FA3" w:rsidRDefault="00535F46" w:rsidP="00092FA3">
    <w:pPr>
      <w:jc w:val="right"/>
      <w:rPr>
        <w:rFonts w:ascii="Arial" w:hAnsi="Arial" w:cs="Arial"/>
        <w:b/>
        <w:bCs/>
        <w:i/>
        <w:iCs/>
        <w:sz w:val="16"/>
        <w:szCs w:val="16"/>
      </w:rPr>
    </w:pPr>
    <w:r w:rsidRPr="005D79BC">
      <w:rPr>
        <w:rFonts w:ascii="Arial" w:hAnsi="Arial" w:cs="Arial"/>
        <w:b/>
        <w:bCs/>
        <w:noProof/>
        <w:sz w:val="44"/>
        <w:szCs w:val="44"/>
      </w:rPr>
      <w:drawing>
        <wp:anchor distT="0" distB="0" distL="114300" distR="114300" simplePos="0" relativeHeight="251658240" behindDoc="0" locked="0" layoutInCell="1" allowOverlap="1" wp14:anchorId="3F544E9C" wp14:editId="7C590B72">
          <wp:simplePos x="0" y="0"/>
          <wp:positionH relativeFrom="margin">
            <wp:posOffset>0</wp:posOffset>
          </wp:positionH>
          <wp:positionV relativeFrom="paragraph">
            <wp:posOffset>-196215</wp:posOffset>
          </wp:positionV>
          <wp:extent cx="1649506" cy="396615"/>
          <wp:effectExtent l="0" t="0" r="8255" b="3810"/>
          <wp:wrapSquare wrapText="bothSides"/>
          <wp:docPr id="888251401" name="Immagine 8882514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9506" cy="396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D79BC">
      <w:rPr>
        <w:rFonts w:ascii="Arial" w:hAnsi="Arial" w:cs="Arial"/>
        <w:b/>
        <w:bCs/>
        <w:sz w:val="44"/>
        <w:szCs w:val="44"/>
      </w:rPr>
      <w:t xml:space="preserve"> </w:t>
    </w:r>
    <w:r w:rsidR="00092FA3" w:rsidRPr="00092FA3">
      <w:rPr>
        <w:rStyle w:val="headernotesCarattere"/>
      </w:rPr>
      <w:t xml:space="preserve">Strictly Confidential. © Brembo </w:t>
    </w:r>
    <w:r w:rsidR="006E342F">
      <w:rPr>
        <w:rStyle w:val="headernotesCarattere"/>
      </w:rPr>
      <w:t>N.V</w:t>
    </w:r>
    <w:r w:rsidR="00092FA3" w:rsidRPr="00092FA3">
      <w:rPr>
        <w:rStyle w:val="headernotesCarattere"/>
      </w:rPr>
      <w:t>. reserves all rights of use and disposal</w:t>
    </w:r>
    <w:r w:rsidR="00092FA3" w:rsidRPr="00092FA3">
      <w:rPr>
        <w:rStyle w:val="ui-provider"/>
        <w:rFonts w:ascii="Arial" w:hAnsi="Arial" w:cs="Arial"/>
        <w:i/>
        <w:iCs/>
        <w:color w:val="E53138"/>
        <w:sz w:val="16"/>
        <w:szCs w:val="16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80AF4" w14:textId="77777777" w:rsidR="006E342F" w:rsidRDefault="006E342F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397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EF"/>
    <w:rsid w:val="0002129F"/>
    <w:rsid w:val="00036536"/>
    <w:rsid w:val="000425CB"/>
    <w:rsid w:val="000523F4"/>
    <w:rsid w:val="000627AA"/>
    <w:rsid w:val="000658ED"/>
    <w:rsid w:val="00065F72"/>
    <w:rsid w:val="00074F9C"/>
    <w:rsid w:val="0008192F"/>
    <w:rsid w:val="00092FA3"/>
    <w:rsid w:val="000A7D0C"/>
    <w:rsid w:val="000B2AD7"/>
    <w:rsid w:val="000B2BE4"/>
    <w:rsid w:val="000B61CF"/>
    <w:rsid w:val="000D0B56"/>
    <w:rsid w:val="000D65A2"/>
    <w:rsid w:val="000E5478"/>
    <w:rsid w:val="001009BE"/>
    <w:rsid w:val="0010137B"/>
    <w:rsid w:val="00102005"/>
    <w:rsid w:val="00103367"/>
    <w:rsid w:val="001109C4"/>
    <w:rsid w:val="0011686C"/>
    <w:rsid w:val="001171B3"/>
    <w:rsid w:val="00117BBE"/>
    <w:rsid w:val="00122D3F"/>
    <w:rsid w:val="00124F39"/>
    <w:rsid w:val="00131104"/>
    <w:rsid w:val="00135681"/>
    <w:rsid w:val="00155D08"/>
    <w:rsid w:val="001564D8"/>
    <w:rsid w:val="0015738E"/>
    <w:rsid w:val="00163C43"/>
    <w:rsid w:val="00183E79"/>
    <w:rsid w:val="00186835"/>
    <w:rsid w:val="00186920"/>
    <w:rsid w:val="001949D1"/>
    <w:rsid w:val="00195277"/>
    <w:rsid w:val="001958F4"/>
    <w:rsid w:val="001A6879"/>
    <w:rsid w:val="001A6BF8"/>
    <w:rsid w:val="001C494C"/>
    <w:rsid w:val="001C74ED"/>
    <w:rsid w:val="001D085D"/>
    <w:rsid w:val="001D3B1C"/>
    <w:rsid w:val="001E3680"/>
    <w:rsid w:val="00200967"/>
    <w:rsid w:val="00212B91"/>
    <w:rsid w:val="002139C7"/>
    <w:rsid w:val="002141B9"/>
    <w:rsid w:val="00216478"/>
    <w:rsid w:val="00216E25"/>
    <w:rsid w:val="00217DDC"/>
    <w:rsid w:val="00222D7B"/>
    <w:rsid w:val="00224569"/>
    <w:rsid w:val="00224B4C"/>
    <w:rsid w:val="00225C46"/>
    <w:rsid w:val="002443BC"/>
    <w:rsid w:val="00245621"/>
    <w:rsid w:val="00247FE0"/>
    <w:rsid w:val="00252F18"/>
    <w:rsid w:val="00257CFA"/>
    <w:rsid w:val="0026661B"/>
    <w:rsid w:val="00273ED1"/>
    <w:rsid w:val="00280933"/>
    <w:rsid w:val="002A3776"/>
    <w:rsid w:val="002B2EBD"/>
    <w:rsid w:val="002B31F0"/>
    <w:rsid w:val="002B3282"/>
    <w:rsid w:val="002C0995"/>
    <w:rsid w:val="002D366F"/>
    <w:rsid w:val="002E1855"/>
    <w:rsid w:val="002E372C"/>
    <w:rsid w:val="002E3D4F"/>
    <w:rsid w:val="002E6DA7"/>
    <w:rsid w:val="002E7846"/>
    <w:rsid w:val="002E7C6E"/>
    <w:rsid w:val="002F1447"/>
    <w:rsid w:val="002F2337"/>
    <w:rsid w:val="002F402E"/>
    <w:rsid w:val="002F4FE1"/>
    <w:rsid w:val="00303EB3"/>
    <w:rsid w:val="003045E6"/>
    <w:rsid w:val="00307CF1"/>
    <w:rsid w:val="00310453"/>
    <w:rsid w:val="00323286"/>
    <w:rsid w:val="003276B5"/>
    <w:rsid w:val="00335AAE"/>
    <w:rsid w:val="00344BD1"/>
    <w:rsid w:val="00344C17"/>
    <w:rsid w:val="003619DD"/>
    <w:rsid w:val="00365051"/>
    <w:rsid w:val="003674ED"/>
    <w:rsid w:val="00372A3D"/>
    <w:rsid w:val="00377BE3"/>
    <w:rsid w:val="00386E5B"/>
    <w:rsid w:val="003973A2"/>
    <w:rsid w:val="003A6D84"/>
    <w:rsid w:val="003B3536"/>
    <w:rsid w:val="003B7A77"/>
    <w:rsid w:val="003D1472"/>
    <w:rsid w:val="003D236E"/>
    <w:rsid w:val="003D3D4C"/>
    <w:rsid w:val="003D4D44"/>
    <w:rsid w:val="003E2109"/>
    <w:rsid w:val="003E6989"/>
    <w:rsid w:val="003E6BF2"/>
    <w:rsid w:val="003F044B"/>
    <w:rsid w:val="003F1D11"/>
    <w:rsid w:val="003F5F7F"/>
    <w:rsid w:val="003F6AC2"/>
    <w:rsid w:val="0040613E"/>
    <w:rsid w:val="00411096"/>
    <w:rsid w:val="0041232B"/>
    <w:rsid w:val="00413981"/>
    <w:rsid w:val="00413E71"/>
    <w:rsid w:val="0041406C"/>
    <w:rsid w:val="004274B9"/>
    <w:rsid w:val="00437B8A"/>
    <w:rsid w:val="00452E72"/>
    <w:rsid w:val="00453497"/>
    <w:rsid w:val="00454027"/>
    <w:rsid w:val="004560CA"/>
    <w:rsid w:val="0046014D"/>
    <w:rsid w:val="004624D4"/>
    <w:rsid w:val="00467756"/>
    <w:rsid w:val="0047021F"/>
    <w:rsid w:val="004707E5"/>
    <w:rsid w:val="00484BCF"/>
    <w:rsid w:val="00484CB1"/>
    <w:rsid w:val="004944DF"/>
    <w:rsid w:val="00497A03"/>
    <w:rsid w:val="004A2CC2"/>
    <w:rsid w:val="004B107C"/>
    <w:rsid w:val="004B1A0B"/>
    <w:rsid w:val="004B52EA"/>
    <w:rsid w:val="004B5D7D"/>
    <w:rsid w:val="004C6716"/>
    <w:rsid w:val="004D7CF7"/>
    <w:rsid w:val="004E309A"/>
    <w:rsid w:val="004F1551"/>
    <w:rsid w:val="004F380F"/>
    <w:rsid w:val="00503E96"/>
    <w:rsid w:val="00505DA9"/>
    <w:rsid w:val="00516212"/>
    <w:rsid w:val="00520703"/>
    <w:rsid w:val="00521F47"/>
    <w:rsid w:val="0052427A"/>
    <w:rsid w:val="00526B78"/>
    <w:rsid w:val="00535F46"/>
    <w:rsid w:val="00541297"/>
    <w:rsid w:val="005521FF"/>
    <w:rsid w:val="00554BFA"/>
    <w:rsid w:val="00564E0E"/>
    <w:rsid w:val="00565550"/>
    <w:rsid w:val="00566C74"/>
    <w:rsid w:val="005713A3"/>
    <w:rsid w:val="00573535"/>
    <w:rsid w:val="00573A9A"/>
    <w:rsid w:val="00577B31"/>
    <w:rsid w:val="005817A3"/>
    <w:rsid w:val="00586D6B"/>
    <w:rsid w:val="00592CB4"/>
    <w:rsid w:val="00593EBB"/>
    <w:rsid w:val="005960EC"/>
    <w:rsid w:val="00596504"/>
    <w:rsid w:val="00596D8D"/>
    <w:rsid w:val="005A4022"/>
    <w:rsid w:val="005A7436"/>
    <w:rsid w:val="005B3506"/>
    <w:rsid w:val="005C0683"/>
    <w:rsid w:val="005D5F2C"/>
    <w:rsid w:val="005D79BC"/>
    <w:rsid w:val="005D7F44"/>
    <w:rsid w:val="005E281D"/>
    <w:rsid w:val="005E53F4"/>
    <w:rsid w:val="005F76C2"/>
    <w:rsid w:val="006026A6"/>
    <w:rsid w:val="00603B3D"/>
    <w:rsid w:val="00605846"/>
    <w:rsid w:val="00626A45"/>
    <w:rsid w:val="00632C8E"/>
    <w:rsid w:val="00640BD9"/>
    <w:rsid w:val="00641DCC"/>
    <w:rsid w:val="00652D8D"/>
    <w:rsid w:val="00653D96"/>
    <w:rsid w:val="006646CF"/>
    <w:rsid w:val="00673B3D"/>
    <w:rsid w:val="0067456F"/>
    <w:rsid w:val="00677BFF"/>
    <w:rsid w:val="006828F6"/>
    <w:rsid w:val="00692757"/>
    <w:rsid w:val="006952D4"/>
    <w:rsid w:val="00696B3B"/>
    <w:rsid w:val="006A356C"/>
    <w:rsid w:val="006A591C"/>
    <w:rsid w:val="006A5B6A"/>
    <w:rsid w:val="006A7692"/>
    <w:rsid w:val="006B1C4D"/>
    <w:rsid w:val="006C0F93"/>
    <w:rsid w:val="006D31F8"/>
    <w:rsid w:val="006D5E3B"/>
    <w:rsid w:val="006E1EF8"/>
    <w:rsid w:val="006E2EA3"/>
    <w:rsid w:val="006E342F"/>
    <w:rsid w:val="00700D0D"/>
    <w:rsid w:val="00707EF1"/>
    <w:rsid w:val="00712D9E"/>
    <w:rsid w:val="00712F46"/>
    <w:rsid w:val="00720815"/>
    <w:rsid w:val="00725C6D"/>
    <w:rsid w:val="007302DE"/>
    <w:rsid w:val="00735B64"/>
    <w:rsid w:val="00736E00"/>
    <w:rsid w:val="007523CD"/>
    <w:rsid w:val="007527FC"/>
    <w:rsid w:val="007634AD"/>
    <w:rsid w:val="007824AC"/>
    <w:rsid w:val="00784E40"/>
    <w:rsid w:val="0078713F"/>
    <w:rsid w:val="0079290E"/>
    <w:rsid w:val="0079377C"/>
    <w:rsid w:val="00793EFC"/>
    <w:rsid w:val="007966EC"/>
    <w:rsid w:val="00797E7D"/>
    <w:rsid w:val="007B065D"/>
    <w:rsid w:val="007B06FA"/>
    <w:rsid w:val="007B6154"/>
    <w:rsid w:val="007B6A7A"/>
    <w:rsid w:val="007C52F6"/>
    <w:rsid w:val="007D215B"/>
    <w:rsid w:val="007E228E"/>
    <w:rsid w:val="007E305A"/>
    <w:rsid w:val="007F0852"/>
    <w:rsid w:val="007F6059"/>
    <w:rsid w:val="008021D2"/>
    <w:rsid w:val="00810B62"/>
    <w:rsid w:val="00814015"/>
    <w:rsid w:val="008157A0"/>
    <w:rsid w:val="008168AF"/>
    <w:rsid w:val="00822B7E"/>
    <w:rsid w:val="008262E9"/>
    <w:rsid w:val="0083156D"/>
    <w:rsid w:val="00837A5D"/>
    <w:rsid w:val="00842B42"/>
    <w:rsid w:val="00845C53"/>
    <w:rsid w:val="00845FA5"/>
    <w:rsid w:val="00850049"/>
    <w:rsid w:val="00851FBE"/>
    <w:rsid w:val="00856FFB"/>
    <w:rsid w:val="00873E24"/>
    <w:rsid w:val="00874963"/>
    <w:rsid w:val="00877244"/>
    <w:rsid w:val="008838F4"/>
    <w:rsid w:val="00883AD1"/>
    <w:rsid w:val="00887071"/>
    <w:rsid w:val="00890128"/>
    <w:rsid w:val="00895618"/>
    <w:rsid w:val="008A35E9"/>
    <w:rsid w:val="008A3C55"/>
    <w:rsid w:val="008D4E3A"/>
    <w:rsid w:val="008F2926"/>
    <w:rsid w:val="008F636A"/>
    <w:rsid w:val="009001EB"/>
    <w:rsid w:val="00902F33"/>
    <w:rsid w:val="009040DE"/>
    <w:rsid w:val="009135E6"/>
    <w:rsid w:val="0091408F"/>
    <w:rsid w:val="00920D58"/>
    <w:rsid w:val="009274DA"/>
    <w:rsid w:val="00927A7F"/>
    <w:rsid w:val="0093144F"/>
    <w:rsid w:val="00932457"/>
    <w:rsid w:val="00934402"/>
    <w:rsid w:val="009437F6"/>
    <w:rsid w:val="00946559"/>
    <w:rsid w:val="00947BF5"/>
    <w:rsid w:val="00950CC0"/>
    <w:rsid w:val="00957DBF"/>
    <w:rsid w:val="00963413"/>
    <w:rsid w:val="00964233"/>
    <w:rsid w:val="00971BEA"/>
    <w:rsid w:val="0097587E"/>
    <w:rsid w:val="00984525"/>
    <w:rsid w:val="0098668D"/>
    <w:rsid w:val="009933D5"/>
    <w:rsid w:val="00994B7A"/>
    <w:rsid w:val="009B3D1C"/>
    <w:rsid w:val="009B5514"/>
    <w:rsid w:val="009D0AA7"/>
    <w:rsid w:val="009D0B82"/>
    <w:rsid w:val="009D56D0"/>
    <w:rsid w:val="009E6869"/>
    <w:rsid w:val="009F2720"/>
    <w:rsid w:val="00A110B5"/>
    <w:rsid w:val="00A218CB"/>
    <w:rsid w:val="00A25401"/>
    <w:rsid w:val="00A32B8E"/>
    <w:rsid w:val="00A534DE"/>
    <w:rsid w:val="00A5659F"/>
    <w:rsid w:val="00A67257"/>
    <w:rsid w:val="00A72047"/>
    <w:rsid w:val="00A81CFD"/>
    <w:rsid w:val="00A821E5"/>
    <w:rsid w:val="00A8645C"/>
    <w:rsid w:val="00A97103"/>
    <w:rsid w:val="00AB07E0"/>
    <w:rsid w:val="00AB27CF"/>
    <w:rsid w:val="00AB7CB1"/>
    <w:rsid w:val="00AC16E1"/>
    <w:rsid w:val="00AC2333"/>
    <w:rsid w:val="00AC477C"/>
    <w:rsid w:val="00AC515F"/>
    <w:rsid w:val="00AC5482"/>
    <w:rsid w:val="00AE3BE5"/>
    <w:rsid w:val="00AF44E1"/>
    <w:rsid w:val="00AF5012"/>
    <w:rsid w:val="00B165A2"/>
    <w:rsid w:val="00B16FC0"/>
    <w:rsid w:val="00B20FC8"/>
    <w:rsid w:val="00B24F36"/>
    <w:rsid w:val="00B455B1"/>
    <w:rsid w:val="00B513A6"/>
    <w:rsid w:val="00B57F16"/>
    <w:rsid w:val="00B75907"/>
    <w:rsid w:val="00B83733"/>
    <w:rsid w:val="00B8729C"/>
    <w:rsid w:val="00B916E1"/>
    <w:rsid w:val="00B9468D"/>
    <w:rsid w:val="00BA2094"/>
    <w:rsid w:val="00BA5263"/>
    <w:rsid w:val="00BB58B8"/>
    <w:rsid w:val="00BC03E3"/>
    <w:rsid w:val="00BD2F06"/>
    <w:rsid w:val="00BD40E6"/>
    <w:rsid w:val="00BF1F3B"/>
    <w:rsid w:val="00BF35CC"/>
    <w:rsid w:val="00BF389A"/>
    <w:rsid w:val="00BF3E97"/>
    <w:rsid w:val="00BF4934"/>
    <w:rsid w:val="00C02431"/>
    <w:rsid w:val="00C035E3"/>
    <w:rsid w:val="00C03FF1"/>
    <w:rsid w:val="00C051D1"/>
    <w:rsid w:val="00C17156"/>
    <w:rsid w:val="00C2331A"/>
    <w:rsid w:val="00C351AD"/>
    <w:rsid w:val="00C414D4"/>
    <w:rsid w:val="00C42E2F"/>
    <w:rsid w:val="00C63B12"/>
    <w:rsid w:val="00C66F7E"/>
    <w:rsid w:val="00C6742D"/>
    <w:rsid w:val="00C72AB6"/>
    <w:rsid w:val="00C74598"/>
    <w:rsid w:val="00C92BB6"/>
    <w:rsid w:val="00C93211"/>
    <w:rsid w:val="00CA0047"/>
    <w:rsid w:val="00CA6694"/>
    <w:rsid w:val="00CB5571"/>
    <w:rsid w:val="00CC3293"/>
    <w:rsid w:val="00CC7756"/>
    <w:rsid w:val="00CC79F6"/>
    <w:rsid w:val="00CD099D"/>
    <w:rsid w:val="00CD524C"/>
    <w:rsid w:val="00CE4113"/>
    <w:rsid w:val="00CF1E18"/>
    <w:rsid w:val="00CF301E"/>
    <w:rsid w:val="00D03F4E"/>
    <w:rsid w:val="00D0536E"/>
    <w:rsid w:val="00D10AFC"/>
    <w:rsid w:val="00D2193C"/>
    <w:rsid w:val="00D259A6"/>
    <w:rsid w:val="00D30E05"/>
    <w:rsid w:val="00D35D22"/>
    <w:rsid w:val="00D35D41"/>
    <w:rsid w:val="00D36FA7"/>
    <w:rsid w:val="00D41BDF"/>
    <w:rsid w:val="00D4670C"/>
    <w:rsid w:val="00D478B4"/>
    <w:rsid w:val="00D72EBE"/>
    <w:rsid w:val="00D73674"/>
    <w:rsid w:val="00D81C1B"/>
    <w:rsid w:val="00D94954"/>
    <w:rsid w:val="00D97054"/>
    <w:rsid w:val="00DA163D"/>
    <w:rsid w:val="00DA55ED"/>
    <w:rsid w:val="00DB2B0C"/>
    <w:rsid w:val="00DB5860"/>
    <w:rsid w:val="00DC0664"/>
    <w:rsid w:val="00DC667E"/>
    <w:rsid w:val="00DD141A"/>
    <w:rsid w:val="00DD5402"/>
    <w:rsid w:val="00DE2AF5"/>
    <w:rsid w:val="00DE53CC"/>
    <w:rsid w:val="00DF3CFF"/>
    <w:rsid w:val="00E00ACE"/>
    <w:rsid w:val="00E00BAB"/>
    <w:rsid w:val="00E0457F"/>
    <w:rsid w:val="00E05E5A"/>
    <w:rsid w:val="00E15FB4"/>
    <w:rsid w:val="00E24105"/>
    <w:rsid w:val="00E303EF"/>
    <w:rsid w:val="00E3161E"/>
    <w:rsid w:val="00E36A89"/>
    <w:rsid w:val="00E40C28"/>
    <w:rsid w:val="00E416DF"/>
    <w:rsid w:val="00E4246D"/>
    <w:rsid w:val="00E427D8"/>
    <w:rsid w:val="00E44486"/>
    <w:rsid w:val="00E529EC"/>
    <w:rsid w:val="00E57FD9"/>
    <w:rsid w:val="00E6026C"/>
    <w:rsid w:val="00E60487"/>
    <w:rsid w:val="00E60710"/>
    <w:rsid w:val="00E654C4"/>
    <w:rsid w:val="00E751CE"/>
    <w:rsid w:val="00E761DF"/>
    <w:rsid w:val="00E81A2D"/>
    <w:rsid w:val="00E82021"/>
    <w:rsid w:val="00E97805"/>
    <w:rsid w:val="00EA56A4"/>
    <w:rsid w:val="00EB53AE"/>
    <w:rsid w:val="00EC6840"/>
    <w:rsid w:val="00ED40C7"/>
    <w:rsid w:val="00EE4B07"/>
    <w:rsid w:val="00EF2647"/>
    <w:rsid w:val="00EF5C4E"/>
    <w:rsid w:val="00EF65DC"/>
    <w:rsid w:val="00F1307E"/>
    <w:rsid w:val="00F15EDD"/>
    <w:rsid w:val="00F16186"/>
    <w:rsid w:val="00F237D5"/>
    <w:rsid w:val="00F3014E"/>
    <w:rsid w:val="00F31439"/>
    <w:rsid w:val="00F34D8F"/>
    <w:rsid w:val="00F56F14"/>
    <w:rsid w:val="00F57405"/>
    <w:rsid w:val="00F6382C"/>
    <w:rsid w:val="00F658D9"/>
    <w:rsid w:val="00F71A3D"/>
    <w:rsid w:val="00F761F8"/>
    <w:rsid w:val="00F844A8"/>
    <w:rsid w:val="00F8521F"/>
    <w:rsid w:val="00F86B81"/>
    <w:rsid w:val="00F90A21"/>
    <w:rsid w:val="00F90BB9"/>
    <w:rsid w:val="00FA2952"/>
    <w:rsid w:val="00FA4DEB"/>
    <w:rsid w:val="00FA6733"/>
    <w:rsid w:val="00FA6854"/>
    <w:rsid w:val="00FA7A13"/>
    <w:rsid w:val="00FC0937"/>
    <w:rsid w:val="00FC351A"/>
    <w:rsid w:val="00FE2AB1"/>
    <w:rsid w:val="00FE49C2"/>
    <w:rsid w:val="00FE5391"/>
    <w:rsid w:val="00FF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7B0EB1"/>
  <w15:chartTrackingRefBased/>
  <w15:docId w15:val="{8D03607B-2DA8-4801-A991-2EB3C4088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kern w:val="0"/>
      <w:lang w:val="en-GB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A2952"/>
    <w:pPr>
      <w:keepNext/>
      <w:keepLines/>
      <w:spacing w:after="0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D7F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D7F4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535F4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35F46"/>
    <w:rPr>
      <w:kern w:val="0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535F4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35F46"/>
    <w:rPr>
      <w:kern w:val="0"/>
      <w14:ligatures w14:val="none"/>
    </w:rPr>
  </w:style>
  <w:style w:type="character" w:styleId="Testosegnaposto">
    <w:name w:val="Placeholder Text"/>
    <w:basedOn w:val="Carpredefinitoparagrafo"/>
    <w:uiPriority w:val="99"/>
    <w:semiHidden/>
    <w:rsid w:val="008F2926"/>
    <w:rPr>
      <w:color w:val="808080"/>
    </w:rPr>
  </w:style>
  <w:style w:type="paragraph" w:styleId="Titolo">
    <w:name w:val="Title"/>
    <w:basedOn w:val="Normale"/>
    <w:next w:val="Normale"/>
    <w:link w:val="TitoloCarattere"/>
    <w:uiPriority w:val="10"/>
    <w:qFormat/>
    <w:rsid w:val="00200967"/>
    <w:pPr>
      <w:spacing w:before="480"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00967"/>
    <w:rPr>
      <w:rFonts w:ascii="Arial" w:eastAsiaTheme="majorEastAsia" w:hAnsi="Arial" w:cstheme="majorBidi"/>
      <w:b/>
      <w:spacing w:val="-10"/>
      <w:kern w:val="28"/>
      <w:sz w:val="48"/>
      <w:szCs w:val="56"/>
      <w:lang w:val="en-GB"/>
      <w14:ligatures w14:val="non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FA2952"/>
    <w:rPr>
      <w:rFonts w:ascii="Arial" w:eastAsiaTheme="majorEastAsia" w:hAnsi="Arial" w:cstheme="majorBidi"/>
      <w:b/>
      <w:color w:val="000000" w:themeColor="text1"/>
      <w:kern w:val="0"/>
      <w:sz w:val="28"/>
      <w:szCs w:val="32"/>
      <w:lang w:val="en-GB"/>
      <w14:ligatures w14:val="none"/>
    </w:rPr>
  </w:style>
  <w:style w:type="character" w:customStyle="1" w:styleId="ui-provider">
    <w:name w:val="ui-provider"/>
    <w:basedOn w:val="Carpredefinitoparagrafo"/>
    <w:rsid w:val="00092FA3"/>
  </w:style>
  <w:style w:type="paragraph" w:customStyle="1" w:styleId="headernotes">
    <w:name w:val="header_notes"/>
    <w:basedOn w:val="Normale"/>
    <w:link w:val="headernotesCarattere"/>
    <w:qFormat/>
    <w:rsid w:val="00092FA3"/>
    <w:pPr>
      <w:jc w:val="right"/>
    </w:pPr>
    <w:rPr>
      <w:rFonts w:ascii="Arial" w:hAnsi="Arial" w:cs="Arial"/>
      <w:i/>
      <w:iCs/>
      <w:color w:val="E53138"/>
      <w:sz w:val="16"/>
      <w:szCs w:val="16"/>
    </w:rPr>
  </w:style>
  <w:style w:type="character" w:customStyle="1" w:styleId="headernotesCarattere">
    <w:name w:val="header_notes Carattere"/>
    <w:basedOn w:val="Carpredefinitoparagrafo"/>
    <w:link w:val="headernotes"/>
    <w:rsid w:val="00092FA3"/>
    <w:rPr>
      <w:rFonts w:ascii="Arial" w:hAnsi="Arial" w:cs="Arial"/>
      <w:i/>
      <w:iCs/>
      <w:color w:val="E53138"/>
      <w:kern w:val="0"/>
      <w:sz w:val="16"/>
      <w:szCs w:val="16"/>
      <w:lang w:val="en-GB"/>
      <w14:ligatures w14:val="none"/>
    </w:rPr>
  </w:style>
  <w:style w:type="table" w:styleId="Grigliatabella">
    <w:name w:val="Table Grid"/>
    <w:basedOn w:val="Tabellanormale"/>
    <w:uiPriority w:val="39"/>
    <w:rsid w:val="00845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D7F4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GB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D7F4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GB"/>
      <w14:ligatures w14:val="none"/>
    </w:rPr>
  </w:style>
  <w:style w:type="table" w:styleId="Tabellasemplice4">
    <w:name w:val="Plain Table 4"/>
    <w:basedOn w:val="Tabellanormale"/>
    <w:uiPriority w:val="44"/>
    <w:rsid w:val="000627AA"/>
    <w:pPr>
      <w:spacing w:after="0" w:line="240" w:lineRule="auto"/>
    </w:pPr>
    <w:rPr>
      <w:color w:val="7F7F7F" w:themeColor="text1" w:themeTint="80"/>
    </w:rPr>
    <w:tblPr>
      <w:tblStyleRowBandSize w:val="1"/>
      <w:tblStyleColBandSize w:val="1"/>
    </w:tblPr>
    <w:tblStylePr w:type="firstRow">
      <w:rPr>
        <w:b/>
        <w:bCs/>
        <w:color w:val="F2F2F2" w:themeColor="background1" w:themeShade="F2"/>
      </w:rPr>
      <w:tblPr/>
      <w:tcPr>
        <w:shd w:val="clear" w:color="auto" w:fill="D9D9D9" w:themeFill="background1" w:themeFillShade="D9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table" w:customStyle="1" w:styleId="Stile1">
    <w:name w:val="Stile1"/>
    <w:basedOn w:val="Tabellaclassica4"/>
    <w:uiPriority w:val="99"/>
    <w:rsid w:val="00AF5012"/>
    <w:pPr>
      <w:spacing w:after="0" w:line="240" w:lineRule="auto"/>
    </w:pPr>
    <w:tblPr>
      <w:tblStyleRowBandSize w:val="1"/>
      <w:tblBorders>
        <w:top w:val="single" w:sz="4" w:space="0" w:color="8496B0" w:themeColor="text2" w:themeTint="99"/>
        <w:left w:val="single" w:sz="4" w:space="0" w:color="8496B0" w:themeColor="text2" w:themeTint="99"/>
        <w:bottom w:val="single" w:sz="4" w:space="0" w:color="8496B0" w:themeColor="text2" w:themeTint="99"/>
        <w:right w:val="single" w:sz="4" w:space="0" w:color="8496B0" w:themeColor="text2" w:themeTint="99"/>
      </w:tblBorders>
    </w:tblPr>
    <w:tcPr>
      <w:shd w:val="clear" w:color="auto" w:fill="AEAAAA" w:themeFill="background2" w:themeFillShade="B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clear" w:color="auto" w:fill="F2F2F2" w:themeFill="background1" w:themeFillShade="F2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clear" w:color="auto" w:fill="F2F2F2" w:themeFill="background1" w:themeFillShade="F2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4">
    <w:name w:val="Table Classic 4"/>
    <w:basedOn w:val="Tabellanormale"/>
    <w:uiPriority w:val="99"/>
    <w:semiHidden/>
    <w:unhideWhenUsed/>
    <w:rsid w:val="000425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2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3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nicade\OneDrive%20-%20Brembo\Documenti\GitHub\LoLa_project\1_0LoLaReportTemplate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8EA53-1621-43E7-85BC-10E8CEA9183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a98e456-3afc-4dae-813a-c28e4d491588}" enabled="0" method="" siteId="{6a98e456-3afc-4dae-813a-c28e4d49158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1_0LoLaReportTemplate.dotx</Template>
  <TotalTime>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DePucchio Monica</dc:creator>
  <cp:keywords/>
  <dc:description/>
  <cp:lastModifiedBy>Consulente AKKODIS Sgherza</cp:lastModifiedBy>
  <cp:revision>256</cp:revision>
  <dcterms:created xsi:type="dcterms:W3CDTF">2024-01-11T12:40:00Z</dcterms:created>
  <dcterms:modified xsi:type="dcterms:W3CDTF">2025-02-27T10:38:00Z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0b62fab2-113c-43b8-831d-3c7809f7c01a</vt:lpwstr>
  </property>
</Properties>
</file>